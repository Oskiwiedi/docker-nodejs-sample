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39788598"/>
        <w:docPartObj>
          <w:docPartGallery w:val="Cover Pages"/>
          <w:docPartUnique/>
        </w:docPartObj>
      </w:sdtPr>
      <w:sdtEndPr>
        <w:rPr>
          <w:lang w:val="de-DE"/>
        </w:rPr>
      </w:sdtEndPr>
      <w:sdtContent>
        <w:p w14:paraId="319891BD" w14:textId="77777777" w:rsidR="004200D4" w:rsidRDefault="00420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C02ABFB" wp14:editId="7D8C84D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el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5E33589" w14:textId="0F812285" w:rsidR="004200D4" w:rsidRPr="004200D4" w:rsidRDefault="00106B06" w:rsidP="004200D4">
                                    <w:pPr>
                                      <w:pStyle w:val="Titel"/>
                                      <w:jc w:val="center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Tagesauftrag git, Docker, Markdown.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C02ABFB" id="Rechteck 16" o:spid="_x0000_s1026" style="position:absolute;left:0;text-align:left;margin-left:0;margin-top:0;width:422.3pt;height:760.1pt;z-index:25166848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el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5E33589" w14:textId="0F812285" w:rsidR="004200D4" w:rsidRPr="004200D4" w:rsidRDefault="00106B06" w:rsidP="004200D4">
                              <w:pPr>
                                <w:pStyle w:val="Titel"/>
                                <w:jc w:val="center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Tagesauftrag git, Docker, Markdown.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12D1F378" wp14:editId="1B760CB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hteck 2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9A9312" w14:textId="77777777" w:rsidR="004200D4" w:rsidRDefault="004200D4">
                                <w:pPr>
                                  <w:pStyle w:val="Untertitel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  <w:p w14:paraId="4F08E30B" w14:textId="77777777" w:rsidR="004200D4" w:rsidRDefault="004200D4">
                                <w:pPr>
                                  <w:pStyle w:val="Untertitel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  <w:p w14:paraId="22FAFE1B" w14:textId="77777777" w:rsidR="004200D4" w:rsidRDefault="004200D4">
                                <w:pPr>
                                  <w:pStyle w:val="Untertitel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  <w:p w14:paraId="11F314DF" w14:textId="77777777" w:rsidR="004200D4" w:rsidRDefault="004200D4">
                                <w:pPr>
                                  <w:pStyle w:val="Untertitel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Oskar Wiederhold</w:t>
                                </w:r>
                              </w:p>
                              <w:p w14:paraId="3574784B" w14:textId="7ADC9BE7" w:rsidR="004200D4" w:rsidRPr="004200D4" w:rsidRDefault="004200D4" w:rsidP="004200D4">
                                <w:r>
                                  <w:t>2</w:t>
                                </w:r>
                                <w:r w:rsidR="00106B06">
                                  <w:t>2</w:t>
                                </w:r>
                                <w:r>
                                  <w:t>.</w:t>
                                </w:r>
                                <w:r w:rsidR="00106B06">
                                  <w:t>10</w:t>
                                </w:r>
                                <w:r>
                                  <w:t>.2025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2D1F378" id="Rechteck 243" o:spid="_x0000_s1027" style="position:absolute;left:0;text-align:left;margin-left:0;margin-top:0;width:148.1pt;height:760.3pt;z-index:25166950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" fillcolor="#0e2841 [3215]" stroked="f" strokeweight="1.5pt">
                    <v:textbox inset="14.4pt,,14.4pt">
                      <w:txbxContent>
                        <w:p w14:paraId="129A9312" w14:textId="77777777" w:rsidR="004200D4" w:rsidRDefault="004200D4">
                          <w:pPr>
                            <w:pStyle w:val="Untertitel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  <w:p w14:paraId="4F08E30B" w14:textId="77777777" w:rsidR="004200D4" w:rsidRDefault="004200D4">
                          <w:pPr>
                            <w:pStyle w:val="Untertitel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  <w:p w14:paraId="22FAFE1B" w14:textId="77777777" w:rsidR="004200D4" w:rsidRDefault="004200D4">
                          <w:pPr>
                            <w:pStyle w:val="Untertitel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  <w:p w14:paraId="11F314DF" w14:textId="77777777" w:rsidR="004200D4" w:rsidRDefault="004200D4">
                          <w:pPr>
                            <w:pStyle w:val="Untertitel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Oskar Wiederhold</w:t>
                          </w:r>
                        </w:p>
                        <w:p w14:paraId="3574784B" w14:textId="7ADC9BE7" w:rsidR="004200D4" w:rsidRPr="004200D4" w:rsidRDefault="004200D4" w:rsidP="004200D4">
                          <w:r>
                            <w:t>2</w:t>
                          </w:r>
                          <w:r w:rsidR="00106B06">
                            <w:t>2</w:t>
                          </w:r>
                          <w:r>
                            <w:t>.</w:t>
                          </w:r>
                          <w:r w:rsidR="00106B06">
                            <w:t>10</w:t>
                          </w:r>
                          <w:r>
                            <w:t>.2025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51BCC9D" w14:textId="77777777" w:rsidR="004200D4" w:rsidRDefault="004200D4"/>
        <w:p w14:paraId="56856B6A" w14:textId="77777777" w:rsidR="004200D4" w:rsidRDefault="004200D4">
          <w:pP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:lang w:val="de-DE" w:eastAsia="de-CH"/>
              <w14:ligatures w14:val="none"/>
            </w:rPr>
          </w:pPr>
          <w:r>
            <w:rPr>
              <w:lang w:val="de-D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de-DE" w:eastAsia="en-US"/>
          <w14:ligatures w14:val="standardContextual"/>
        </w:rPr>
        <w:id w:val="143317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6AD2E" w14:textId="77777777" w:rsidR="004E6529" w:rsidRDefault="004E6529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9735E56" w14:textId="27C3C70D" w:rsidR="0094055C" w:rsidRDefault="004E6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038682" w:history="1">
            <w:r w:rsidR="0094055C" w:rsidRPr="00801A73">
              <w:rPr>
                <w:rStyle w:val="Hyperlink"/>
                <w:noProof/>
              </w:rPr>
              <w:t>Klonen des Repositories</w:t>
            </w:r>
            <w:r w:rsidR="0094055C">
              <w:rPr>
                <w:noProof/>
                <w:webHidden/>
              </w:rPr>
              <w:tab/>
            </w:r>
            <w:r w:rsidR="0094055C">
              <w:rPr>
                <w:noProof/>
                <w:webHidden/>
              </w:rPr>
              <w:fldChar w:fldCharType="begin"/>
            </w:r>
            <w:r w:rsidR="0094055C">
              <w:rPr>
                <w:noProof/>
                <w:webHidden/>
              </w:rPr>
              <w:instrText xml:space="preserve"> PAGEREF _Toc212038682 \h </w:instrText>
            </w:r>
            <w:r w:rsidR="0094055C">
              <w:rPr>
                <w:noProof/>
                <w:webHidden/>
              </w:rPr>
            </w:r>
            <w:r w:rsidR="0094055C">
              <w:rPr>
                <w:noProof/>
                <w:webHidden/>
              </w:rPr>
              <w:fldChar w:fldCharType="separate"/>
            </w:r>
            <w:r w:rsidR="0094055C">
              <w:rPr>
                <w:noProof/>
                <w:webHidden/>
              </w:rPr>
              <w:t>2</w:t>
            </w:r>
            <w:r w:rsidR="0094055C">
              <w:rPr>
                <w:noProof/>
                <w:webHidden/>
              </w:rPr>
              <w:fldChar w:fldCharType="end"/>
            </w:r>
          </w:hyperlink>
        </w:p>
        <w:p w14:paraId="49F6C689" w14:textId="5ABDBFE4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83" w:history="1">
            <w:r w:rsidRPr="00801A73">
              <w:rPr>
                <w:rStyle w:val="Hyperlink"/>
                <w:noProof/>
              </w:rPr>
              <w:t>Einrichtung der 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B3F94" w14:textId="4F9F50F3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8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C104" w14:textId="217F0EAE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8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3B5C1" w14:textId="48AD1B99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86" w:history="1">
            <w:r w:rsidRPr="00801A73">
              <w:rPr>
                <w:rStyle w:val="Hyperlink"/>
                <w:noProof/>
              </w:rPr>
              <w:t>Erstellung der README.md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9E41" w14:textId="46FB705D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8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40818" w14:textId="5DA24056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8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74A74" w14:textId="53413E9E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8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ED6D" w14:textId="31CBA7A6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44BA8" w14:textId="1A5B133B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5CCC" w14:textId="44BF1300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2" w:history="1">
            <w:r w:rsidRPr="00801A73">
              <w:rPr>
                <w:rStyle w:val="Hyperlink"/>
                <w:noProof/>
              </w:rPr>
              <w:t>Verwendung von Git (Commit, Push)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E630" w14:textId="0E5D1251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E7E61" w14:textId="0EC94A6C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318E5" w14:textId="2A192039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5" w:history="1">
            <w:r w:rsidRPr="00801A73">
              <w:rPr>
                <w:rStyle w:val="Hyperlink"/>
                <w:noProof/>
              </w:rPr>
              <w:t>Erstellung und Nutzung von Docker-Containern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D1DF" w14:textId="18DFC31F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3931" w14:textId="3BF66E48" w:rsidR="0094055C" w:rsidRDefault="0094055C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1203869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_Toc212038697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CA3FA" w14:textId="085CFD32" w:rsidR="004E6529" w:rsidRDefault="004E6529">
          <w:r>
            <w:rPr>
              <w:b/>
              <w:bCs/>
              <w:lang w:val="de-DE"/>
            </w:rPr>
            <w:fldChar w:fldCharType="end"/>
          </w:r>
        </w:p>
      </w:sdtContent>
    </w:sdt>
    <w:p w14:paraId="1A6BB897" w14:textId="77777777" w:rsidR="00364ABE" w:rsidRPr="00861683" w:rsidRDefault="004E6529" w:rsidP="00861683">
      <w:pPr>
        <w:pStyle w:val="berschrift1"/>
      </w:pPr>
      <w:r>
        <w:br w:type="page"/>
      </w:r>
    </w:p>
    <w:p w14:paraId="6A561E37" w14:textId="22236009" w:rsidR="00106B06" w:rsidRDefault="0094055C" w:rsidP="00106B06">
      <w:pPr>
        <w:pStyle w:val="berschrift2"/>
        <w:ind w:left="720"/>
        <w:jc w:val="center"/>
        <w:rPr>
          <w:u w:val="single"/>
        </w:rPr>
      </w:pPr>
      <w:bookmarkStart w:id="0" w:name="_Toc21203868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3F3E05" wp14:editId="53C315C7">
                <wp:simplePos x="0" y="0"/>
                <wp:positionH relativeFrom="margin">
                  <wp:align>left</wp:align>
                </wp:positionH>
                <wp:positionV relativeFrom="paragraph">
                  <wp:posOffset>3253583</wp:posOffset>
                </wp:positionV>
                <wp:extent cx="2124791" cy="276860"/>
                <wp:effectExtent l="0" t="0" r="27940" b="27940"/>
                <wp:wrapNone/>
                <wp:docPr id="20402830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91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B029E8" w14:textId="22C34114" w:rsidR="00266E07" w:rsidRDefault="00266E07" w:rsidP="00266E07">
                            <w:pPr>
                              <w:jc w:val="left"/>
                            </w:pPr>
                            <w:r>
                              <w:t>Dort konnte ich es benennen.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F3E05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8" type="#_x0000_t202" style="position:absolute;left:0;text-align:left;margin-left:0;margin-top:256.2pt;width:167.3pt;height:21.8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" fillcolor="white [3201]" strokeweight=".5pt">
                <v:textbox>
                  <w:txbxContent>
                    <w:p w14:paraId="19B029E8" w14:textId="22C34114" w:rsidR="00266E07" w:rsidRDefault="00266E07" w:rsidP="00266E07">
                      <w:pPr>
                        <w:jc w:val="left"/>
                      </w:pPr>
                      <w:r>
                        <w:t>Dort konnte ich es benennen.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6E0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10DBE5" wp14:editId="34AC7ED1">
                <wp:simplePos x="0" y="0"/>
                <wp:positionH relativeFrom="margin">
                  <wp:align>right</wp:align>
                </wp:positionH>
                <wp:positionV relativeFrom="paragraph">
                  <wp:posOffset>5060538</wp:posOffset>
                </wp:positionV>
                <wp:extent cx="2097486" cy="541706"/>
                <wp:effectExtent l="0" t="0" r="17145" b="10795"/>
                <wp:wrapNone/>
                <wp:docPr id="173719447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7486" cy="54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D9738" w14:textId="716F41A1" w:rsidR="00266E07" w:rsidRDefault="00266E07" w:rsidP="00266E07">
                            <w:pPr>
                              <w:jc w:val="left"/>
                            </w:pPr>
                            <w:r>
                              <w:t>Dort sieht man das ich es gut geforked habe.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0DBE5" id="_x0000_s1029" type="#_x0000_t202" style="position:absolute;left:0;text-align:left;margin-left:113.95pt;margin-top:398.45pt;width:165.15pt;height:42.6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" fillcolor="white [3201]" strokeweight=".5pt">
                <v:textbox>
                  <w:txbxContent>
                    <w:p w14:paraId="2ECD9738" w14:textId="716F41A1" w:rsidR="00266E07" w:rsidRDefault="00266E07" w:rsidP="00266E07">
                      <w:pPr>
                        <w:jc w:val="left"/>
                      </w:pPr>
                      <w:r>
                        <w:t>Dort sieht man das ich es gut geforked habe.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6E0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B42058" wp14:editId="2D587D44">
                <wp:simplePos x="0" y="0"/>
                <wp:positionH relativeFrom="column">
                  <wp:posOffset>2103486</wp:posOffset>
                </wp:positionH>
                <wp:positionV relativeFrom="paragraph">
                  <wp:posOffset>1151722</wp:posOffset>
                </wp:positionV>
                <wp:extent cx="706385" cy="390028"/>
                <wp:effectExtent l="5715" t="13335" r="4445" b="42545"/>
                <wp:wrapNone/>
                <wp:docPr id="1871492004" name="Pfeil: nach rech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81967">
                          <a:off x="0" y="0"/>
                          <a:ext cx="706385" cy="390028"/>
                        </a:xfrm>
                        <a:prstGeom prst="rightArrow">
                          <a:avLst/>
                        </a:prstGeom>
                        <a:solidFill>
                          <a:srgbClr val="EE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BB2D2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2" o:spid="_x0000_s1026" type="#_x0000_t13" style="position:absolute;margin-left:165.65pt;margin-top:90.7pt;width:55.6pt;height:30.7pt;rotation:-6791750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" adj="15637" fillcolor="#e00" strokecolor="#030e13 [484]" strokeweight="1.5pt"/>
            </w:pict>
          </mc:Fallback>
        </mc:AlternateContent>
      </w:r>
      <w:r w:rsidR="00266E0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7CEF20" wp14:editId="1873B098">
                <wp:simplePos x="0" y="0"/>
                <wp:positionH relativeFrom="margin">
                  <wp:align>right</wp:align>
                </wp:positionH>
                <wp:positionV relativeFrom="paragraph">
                  <wp:posOffset>995927</wp:posOffset>
                </wp:positionV>
                <wp:extent cx="2435511" cy="755374"/>
                <wp:effectExtent l="0" t="0" r="22225" b="26035"/>
                <wp:wrapNone/>
                <wp:docPr id="161614014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511" cy="755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180B67" w14:textId="305B3823" w:rsidR="00266E07" w:rsidRDefault="00266E07" w:rsidP="00266E07">
                            <w:pPr>
                              <w:jc w:val="left"/>
                            </w:pPr>
                            <w:r>
                              <w:t>Im ersten Schritt bin ich auf den Github link gegangen und habe auf Fork gedrückt.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EF20" id="_x0000_s1030" type="#_x0000_t202" style="position:absolute;left:0;text-align:left;margin-left:140.55pt;margin-top:78.4pt;width:191.75pt;height:59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" fillcolor="white [3201]" strokeweight=".5pt">
                <v:textbox>
                  <w:txbxContent>
                    <w:p w14:paraId="08180B67" w14:textId="305B3823" w:rsidR="00266E07" w:rsidRDefault="00266E07" w:rsidP="00266E07">
                      <w:pPr>
                        <w:jc w:val="left"/>
                      </w:pPr>
                      <w:r>
                        <w:t>Im ersten Schritt bin ich auf den Github link gegangen und habe auf Fork gedrückt.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6E07" w:rsidRPr="00266E07">
        <w:rPr>
          <w:noProof/>
        </w:rPr>
        <w:drawing>
          <wp:anchor distT="0" distB="0" distL="114300" distR="114300" simplePos="0" relativeHeight="251672576" behindDoc="0" locked="0" layoutInCell="1" allowOverlap="1" wp14:anchorId="1375AEFD" wp14:editId="1435D5D2">
            <wp:simplePos x="0" y="0"/>
            <wp:positionH relativeFrom="margin">
              <wp:align>left</wp:align>
            </wp:positionH>
            <wp:positionV relativeFrom="paragraph">
              <wp:posOffset>4553585</wp:posOffset>
            </wp:positionV>
            <wp:extent cx="2694940" cy="1383665"/>
            <wp:effectExtent l="0" t="0" r="0" b="6985"/>
            <wp:wrapTopAndBottom/>
            <wp:docPr id="1454007208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07208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E07" w:rsidRPr="00266E07">
        <w:rPr>
          <w:noProof/>
        </w:rPr>
        <w:drawing>
          <wp:anchor distT="0" distB="0" distL="114300" distR="114300" simplePos="0" relativeHeight="251670528" behindDoc="0" locked="0" layoutInCell="1" allowOverlap="1" wp14:anchorId="7D07ACE2" wp14:editId="02C9D67B">
            <wp:simplePos x="0" y="0"/>
            <wp:positionH relativeFrom="margin">
              <wp:align>left</wp:align>
            </wp:positionH>
            <wp:positionV relativeFrom="paragraph">
              <wp:posOffset>396020</wp:posOffset>
            </wp:positionV>
            <wp:extent cx="3084830" cy="1929130"/>
            <wp:effectExtent l="0" t="0" r="1270" b="0"/>
            <wp:wrapTopAndBottom/>
            <wp:docPr id="2083415242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15242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E07" w:rsidRPr="00266E07">
        <w:rPr>
          <w:noProof/>
        </w:rPr>
        <w:drawing>
          <wp:anchor distT="0" distB="0" distL="114300" distR="114300" simplePos="0" relativeHeight="251671552" behindDoc="0" locked="0" layoutInCell="1" allowOverlap="1" wp14:anchorId="433B0FFB" wp14:editId="567933EC">
            <wp:simplePos x="0" y="0"/>
            <wp:positionH relativeFrom="margin">
              <wp:align>right</wp:align>
            </wp:positionH>
            <wp:positionV relativeFrom="paragraph">
              <wp:posOffset>2475783</wp:posOffset>
            </wp:positionV>
            <wp:extent cx="3056890" cy="1910080"/>
            <wp:effectExtent l="0" t="0" r="0" b="0"/>
            <wp:wrapTopAndBottom/>
            <wp:docPr id="1144435064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35064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B06" w:rsidRPr="00106B06">
        <w:rPr>
          <w:u w:val="single"/>
        </w:rPr>
        <w:t>Klonen des Repositories</w:t>
      </w:r>
      <w:bookmarkEnd w:id="0"/>
    </w:p>
    <w:p w14:paraId="1AFD18B9" w14:textId="3F5C6F75" w:rsidR="00266E07" w:rsidRPr="00106B06" w:rsidRDefault="00624B9D" w:rsidP="00266E0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C27A29" wp14:editId="42BC7356">
                <wp:simplePos x="0" y="0"/>
                <wp:positionH relativeFrom="margin">
                  <wp:align>left</wp:align>
                </wp:positionH>
                <wp:positionV relativeFrom="paragraph">
                  <wp:posOffset>6481956</wp:posOffset>
                </wp:positionV>
                <wp:extent cx="2097486" cy="762723"/>
                <wp:effectExtent l="0" t="0" r="17145" b="18415"/>
                <wp:wrapNone/>
                <wp:docPr id="38793041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7486" cy="762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3BA60" w14:textId="12745299" w:rsidR="00624B9D" w:rsidRDefault="00624B9D" w:rsidP="00624B9D">
                            <w:pPr>
                              <w:jc w:val="left"/>
                            </w:pPr>
                            <w:r>
                              <w:t>Dort habe ich mein Ordner so umgeändert, das ich normal pushen kann.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27A29" id="_x0000_s1031" type="#_x0000_t202" style="position:absolute;left:0;text-align:left;margin-left:0;margin-top:510.4pt;width:165.15pt;height:60.0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" fillcolor="white [3201]" strokeweight=".5pt">
                <v:textbox>
                  <w:txbxContent>
                    <w:p w14:paraId="4133BA60" w14:textId="12745299" w:rsidR="00624B9D" w:rsidRDefault="00624B9D" w:rsidP="00624B9D">
                      <w:pPr>
                        <w:jc w:val="left"/>
                      </w:pPr>
                      <w:r>
                        <w:t>Dort habe ich mein Ordner so umgeändert, das ich normal pushen kann.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4B9D">
        <w:rPr>
          <w:noProof/>
        </w:rPr>
        <w:drawing>
          <wp:anchor distT="0" distB="0" distL="114300" distR="114300" simplePos="0" relativeHeight="251679744" behindDoc="0" locked="0" layoutInCell="1" allowOverlap="1" wp14:anchorId="7931AC20" wp14:editId="52A1813C">
            <wp:simplePos x="0" y="0"/>
            <wp:positionH relativeFrom="margin">
              <wp:align>right</wp:align>
            </wp:positionH>
            <wp:positionV relativeFrom="paragraph">
              <wp:posOffset>6007735</wp:posOffset>
            </wp:positionV>
            <wp:extent cx="2856865" cy="1486535"/>
            <wp:effectExtent l="0" t="0" r="635" b="0"/>
            <wp:wrapTopAndBottom/>
            <wp:docPr id="135400870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08700" name="Grafik 1" descr="Ein Bild, das Text, Screenshot, Schrift enthält.&#10;&#10;KI-generierte Inhalte können fehlerhaft sei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AE213" w14:textId="6D09DFFE" w:rsidR="00271ECC" w:rsidRDefault="00271ECC" w:rsidP="00106B06">
      <w:pPr>
        <w:pStyle w:val="berschrift2"/>
        <w:ind w:left="720"/>
        <w:jc w:val="center"/>
        <w:rPr>
          <w:u w:val="single"/>
        </w:rPr>
      </w:pPr>
    </w:p>
    <w:p w14:paraId="04D20E4F" w14:textId="57E9E66A" w:rsidR="00106B06" w:rsidRDefault="00106B06" w:rsidP="00106B06">
      <w:pPr>
        <w:pStyle w:val="berschrift2"/>
        <w:ind w:left="720"/>
        <w:jc w:val="center"/>
        <w:rPr>
          <w:u w:val="single"/>
        </w:rPr>
      </w:pPr>
      <w:bookmarkStart w:id="1" w:name="_Toc212038683"/>
      <w:r w:rsidRPr="00106B06">
        <w:rPr>
          <w:u w:val="single"/>
        </w:rPr>
        <w:t>Einrichtung der Entwicklungsumgebung</w:t>
      </w:r>
      <w:bookmarkEnd w:id="1"/>
    </w:p>
    <w:p w14:paraId="1E7F1038" w14:textId="527A2B9A" w:rsidR="00D26889" w:rsidRPr="00D26889" w:rsidRDefault="00E864B1" w:rsidP="00D26889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506BF6" wp14:editId="57FC2B11">
                <wp:simplePos x="0" y="0"/>
                <wp:positionH relativeFrom="column">
                  <wp:posOffset>2527556</wp:posOffset>
                </wp:positionH>
                <wp:positionV relativeFrom="paragraph">
                  <wp:posOffset>836003</wp:posOffset>
                </wp:positionV>
                <wp:extent cx="728053" cy="277354"/>
                <wp:effectExtent l="0" t="19050" r="34290" b="46990"/>
                <wp:wrapNone/>
                <wp:docPr id="1372915730" name="Pfeil: nach recht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053" cy="2773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E2C9E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30" o:spid="_x0000_s1026" type="#_x0000_t13" style="position:absolute;margin-left:199pt;margin-top:65.85pt;width:57.35pt;height:21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" adj="17486" fillcolor="black [3200]" strokecolor="black [480]" strokeweight="1.5pt"/>
            </w:pict>
          </mc:Fallback>
        </mc:AlternateContent>
      </w:r>
      <w:r w:rsidRPr="00D26889">
        <w:rPr>
          <w:noProof/>
          <w:u w:val="single"/>
        </w:rPr>
        <w:drawing>
          <wp:anchor distT="0" distB="0" distL="114300" distR="114300" simplePos="0" relativeHeight="251739136" behindDoc="0" locked="0" layoutInCell="1" allowOverlap="1" wp14:anchorId="1106352F" wp14:editId="5D020FC4">
            <wp:simplePos x="0" y="0"/>
            <wp:positionH relativeFrom="margin">
              <wp:align>right</wp:align>
            </wp:positionH>
            <wp:positionV relativeFrom="paragraph">
              <wp:posOffset>392786</wp:posOffset>
            </wp:positionV>
            <wp:extent cx="2399030" cy="1209040"/>
            <wp:effectExtent l="0" t="0" r="1270" b="0"/>
            <wp:wrapTopAndBottom/>
            <wp:docPr id="5767249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496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ECC">
        <w:rPr>
          <w:noProof/>
        </w:rPr>
        <w:drawing>
          <wp:anchor distT="0" distB="0" distL="114300" distR="114300" simplePos="0" relativeHeight="251738112" behindDoc="0" locked="0" layoutInCell="1" allowOverlap="1" wp14:anchorId="739614E7" wp14:editId="052C88BB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2406650" cy="1210310"/>
            <wp:effectExtent l="0" t="0" r="0" b="8890"/>
            <wp:wrapTopAndBottom/>
            <wp:docPr id="10853590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90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C7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7D1356" wp14:editId="22F4A719">
                <wp:simplePos x="0" y="0"/>
                <wp:positionH relativeFrom="margin">
                  <wp:align>center</wp:align>
                </wp:positionH>
                <wp:positionV relativeFrom="paragraph">
                  <wp:posOffset>4099</wp:posOffset>
                </wp:positionV>
                <wp:extent cx="1590449" cy="294198"/>
                <wp:effectExtent l="0" t="0" r="10160" b="10795"/>
                <wp:wrapNone/>
                <wp:docPr id="1883749306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449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BB4C6" w14:textId="4AD5E7F2" w:rsidR="00271ECC" w:rsidRPr="00106B06" w:rsidRDefault="00271ECC" w:rsidP="00271ECC">
                            <w:r>
                              <w:t>Git Repository Forken</w:t>
                            </w:r>
                          </w:p>
                          <w:p w14:paraId="55E2691D" w14:textId="77777777" w:rsidR="00271ECC" w:rsidRDefault="00271E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7D1356" id="Textfeld 8" o:spid="_x0000_s1032" type="#_x0000_t202" style="position:absolute;left:0;text-align:left;margin-left:0;margin-top:.3pt;width:125.25pt;height:23.15pt;z-index:2517370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" fillcolor="white [3201]" strokeweight=".5pt">
                <v:textbox>
                  <w:txbxContent>
                    <w:p w14:paraId="50BBB4C6" w14:textId="4AD5E7F2" w:rsidR="00271ECC" w:rsidRPr="00106B06" w:rsidRDefault="00271ECC" w:rsidP="00271ECC">
                      <w:r>
                        <w:t>Git Repository Forken</w:t>
                      </w:r>
                    </w:p>
                    <w:p w14:paraId="55E2691D" w14:textId="77777777" w:rsidR="00271ECC" w:rsidRDefault="00271ECC"/>
                  </w:txbxContent>
                </v:textbox>
                <w10:wrap anchorx="margin"/>
              </v:shape>
            </w:pict>
          </mc:Fallback>
        </mc:AlternateContent>
      </w:r>
    </w:p>
    <w:p w14:paraId="4B0DB18B" w14:textId="33E7A044" w:rsidR="00271ECC" w:rsidRDefault="00E864B1" w:rsidP="00271ECC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46F391C" wp14:editId="3AFDD9BD">
                <wp:simplePos x="0" y="0"/>
                <wp:positionH relativeFrom="margin">
                  <wp:align>center</wp:align>
                </wp:positionH>
                <wp:positionV relativeFrom="paragraph">
                  <wp:posOffset>1337310</wp:posOffset>
                </wp:positionV>
                <wp:extent cx="416560" cy="276860"/>
                <wp:effectExtent l="12700" t="6350" r="34290" b="34290"/>
                <wp:wrapNone/>
                <wp:docPr id="1624008120" name="Pfeil: nach recht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6560" cy="2768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3C97A" id="Pfeil: nach rechts 30" o:spid="_x0000_s1026" type="#_x0000_t13" style="position:absolute;margin-left:0;margin-top:105.3pt;width:32.8pt;height:21.8pt;rotation:90;z-index:2517483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" adj="14422" fillcolor="black [3200]" strokecolor="black [480]" strokeweight="1.5pt">
                <w10:wrap anchorx="margin"/>
              </v:shape>
            </w:pict>
          </mc:Fallback>
        </mc:AlternateContent>
      </w:r>
    </w:p>
    <w:p w14:paraId="0E784AA1" w14:textId="78D8AB0C" w:rsidR="00271ECC" w:rsidRPr="00271ECC" w:rsidRDefault="00E864B1" w:rsidP="00271ECC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B429F6" wp14:editId="0DA69664">
                <wp:simplePos x="0" y="0"/>
                <wp:positionH relativeFrom="margin">
                  <wp:align>left</wp:align>
                </wp:positionH>
                <wp:positionV relativeFrom="paragraph">
                  <wp:posOffset>150161</wp:posOffset>
                </wp:positionV>
                <wp:extent cx="5733418" cy="611044"/>
                <wp:effectExtent l="0" t="0" r="19685" b="17780"/>
                <wp:wrapNone/>
                <wp:docPr id="1449683303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8" cy="611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13D95D" w14:textId="2962DAE9" w:rsidR="00E864B1" w:rsidRDefault="00E864B1" w:rsidP="00E864B1">
                            <w:pPr>
                              <w:jc w:val="center"/>
                            </w:pPr>
                            <w:r>
                              <w:t>Im CMD des Ordners in dem man das Git Repostitory hinzufügen will:</w:t>
                            </w:r>
                          </w:p>
                          <w:p w14:paraId="1087C1A7" w14:textId="2FDB24BF" w:rsidR="00E864B1" w:rsidRDefault="00E864B1" w:rsidP="00E864B1">
                            <w:pPr>
                              <w:jc w:val="center"/>
                            </w:pPr>
                            <w:r w:rsidRPr="00E864B1">
                              <w:t>git clone https://github.com/benutzername/repo-name.git /pfad/zu/deinem/ordner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29F6" id="Textfeld 32" o:spid="_x0000_s1033" type="#_x0000_t202" style="position:absolute;left:0;text-align:left;margin-left:0;margin-top:11.8pt;width:451.45pt;height:48.1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" fillcolor="white [3201]" strokeweight=".5pt">
                <v:textbox>
                  <w:txbxContent>
                    <w:p w14:paraId="7713D95D" w14:textId="2962DAE9" w:rsidR="00E864B1" w:rsidRDefault="00E864B1" w:rsidP="00E864B1">
                      <w:pPr>
                        <w:jc w:val="center"/>
                      </w:pPr>
                      <w:r>
                        <w:t>Im CMD des Ordners in dem man das Git Repostitory hinzufügen will:</w:t>
                      </w:r>
                    </w:p>
                    <w:p w14:paraId="1087C1A7" w14:textId="2FDB24BF" w:rsidR="00E864B1" w:rsidRDefault="00E864B1" w:rsidP="00E864B1">
                      <w:pPr>
                        <w:jc w:val="center"/>
                      </w:pPr>
                      <w:r w:rsidRPr="00E864B1">
                        <w:t>git clone https://github.com/benutzername/repo-name.git /pfad/zu/deinem/ordner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DD6EF8" w14:textId="7F5EB784" w:rsidR="00E864B1" w:rsidRPr="00E864B1" w:rsidRDefault="00E864B1" w:rsidP="00E864B1">
      <w:r>
        <w:tab/>
      </w:r>
      <w:r>
        <w:tab/>
      </w:r>
      <w:r>
        <w:tab/>
      </w:r>
      <w:r>
        <w:tab/>
      </w:r>
      <w:r>
        <w:tab/>
      </w:r>
    </w:p>
    <w:p w14:paraId="50E6C690" w14:textId="743BD248" w:rsidR="00757C76" w:rsidRDefault="00E864B1" w:rsidP="00106B06">
      <w:pPr>
        <w:pStyle w:val="berschrift2"/>
        <w:ind w:left="720"/>
        <w:jc w:val="center"/>
        <w:rPr>
          <w:u w:val="single"/>
        </w:rPr>
      </w:pPr>
      <w:bookmarkStart w:id="2" w:name="_Toc212038684"/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1A62435" wp14:editId="35FF0B12">
                <wp:simplePos x="0" y="0"/>
                <wp:positionH relativeFrom="margin">
                  <wp:align>center</wp:align>
                </wp:positionH>
                <wp:positionV relativeFrom="paragraph">
                  <wp:posOffset>300379</wp:posOffset>
                </wp:positionV>
                <wp:extent cx="416680" cy="276860"/>
                <wp:effectExtent l="12700" t="6350" r="34290" b="34290"/>
                <wp:wrapNone/>
                <wp:docPr id="873039899" name="Pfeil: nach recht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6680" cy="2768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D8D93" id="Pfeil: nach rechts 30" o:spid="_x0000_s1026" type="#_x0000_t13" style="position:absolute;margin-left:0;margin-top:23.65pt;width:32.8pt;height:21.8pt;rotation:90;z-index:2517504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" adj="14424" fillcolor="black [3200]" strokecolor="black [480]" strokeweight="1.5pt">
                <w10:wrap anchorx="margin"/>
              </v:shape>
            </w:pict>
          </mc:Fallback>
        </mc:AlternateContent>
      </w:r>
      <w:bookmarkEnd w:id="2"/>
    </w:p>
    <w:p w14:paraId="353C13D4" w14:textId="043B0618" w:rsidR="00757C76" w:rsidRDefault="00757C76" w:rsidP="00106B06">
      <w:pPr>
        <w:pStyle w:val="berschrift2"/>
        <w:ind w:left="720"/>
        <w:jc w:val="center"/>
        <w:rPr>
          <w:u w:val="single"/>
        </w:rPr>
      </w:pPr>
    </w:p>
    <w:p w14:paraId="6B84E5B0" w14:textId="51851930" w:rsidR="00757C76" w:rsidRDefault="00E864B1" w:rsidP="00106B06">
      <w:pPr>
        <w:pStyle w:val="berschrift2"/>
        <w:ind w:left="720"/>
        <w:jc w:val="center"/>
        <w:rPr>
          <w:u w:val="single"/>
        </w:rPr>
      </w:pPr>
      <w:bookmarkStart w:id="3" w:name="_Toc212038685"/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27CDAD" wp14:editId="7A242512">
                <wp:simplePos x="0" y="0"/>
                <wp:positionH relativeFrom="margin">
                  <wp:align>center</wp:align>
                </wp:positionH>
                <wp:positionV relativeFrom="paragraph">
                  <wp:posOffset>53418</wp:posOffset>
                </wp:positionV>
                <wp:extent cx="1841801" cy="294198"/>
                <wp:effectExtent l="0" t="0" r="25400" b="10795"/>
                <wp:wrapNone/>
                <wp:docPr id="998813489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801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696CF7" w14:textId="4A895F46" w:rsidR="00757C76" w:rsidRPr="00106B06" w:rsidRDefault="00757C76" w:rsidP="00757C76">
                            <w:r>
                              <w:t>In der eigenen IDE öffnen</w:t>
                            </w:r>
                          </w:p>
                          <w:p w14:paraId="3A862290" w14:textId="77777777" w:rsidR="00757C76" w:rsidRDefault="00757C76" w:rsidP="00757C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7CDAD" id="_x0000_s1034" type="#_x0000_t202" style="position:absolute;left:0;text-align:left;margin-left:0;margin-top:4.2pt;width:145pt;height:23.15pt;z-index:2517422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" fillcolor="white [3201]" strokeweight=".5pt">
                <v:textbox>
                  <w:txbxContent>
                    <w:p w14:paraId="6F696CF7" w14:textId="4A895F46" w:rsidR="00757C76" w:rsidRPr="00106B06" w:rsidRDefault="00757C76" w:rsidP="00757C76">
                      <w:r>
                        <w:t>In der eigenen IDE öffnen</w:t>
                      </w:r>
                    </w:p>
                    <w:p w14:paraId="3A862290" w14:textId="77777777" w:rsidR="00757C76" w:rsidRDefault="00757C76" w:rsidP="00757C76"/>
                  </w:txbxContent>
                </v:textbox>
                <w10:wrap anchorx="margin"/>
              </v:shape>
            </w:pict>
          </mc:Fallback>
        </mc:AlternateContent>
      </w:r>
      <w:r w:rsidRPr="00757C76">
        <w:drawing>
          <wp:anchor distT="0" distB="0" distL="114300" distR="114300" simplePos="0" relativeHeight="251744256" behindDoc="0" locked="0" layoutInCell="1" allowOverlap="1" wp14:anchorId="7C12F30C" wp14:editId="588C6201">
            <wp:simplePos x="0" y="0"/>
            <wp:positionH relativeFrom="margin">
              <wp:align>left</wp:align>
            </wp:positionH>
            <wp:positionV relativeFrom="paragraph">
              <wp:posOffset>650081</wp:posOffset>
            </wp:positionV>
            <wp:extent cx="2027555" cy="1238885"/>
            <wp:effectExtent l="0" t="0" r="0" b="0"/>
            <wp:wrapTopAndBottom/>
            <wp:docPr id="20272737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7374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C76">
        <w:rPr>
          <w:u w:val="single"/>
        </w:rPr>
        <w:drawing>
          <wp:anchor distT="0" distB="0" distL="114300" distR="114300" simplePos="0" relativeHeight="251743232" behindDoc="0" locked="0" layoutInCell="1" allowOverlap="1" wp14:anchorId="1A97AE89" wp14:editId="642CFA23">
            <wp:simplePos x="0" y="0"/>
            <wp:positionH relativeFrom="margin">
              <wp:align>right</wp:align>
            </wp:positionH>
            <wp:positionV relativeFrom="paragraph">
              <wp:posOffset>646430</wp:posOffset>
            </wp:positionV>
            <wp:extent cx="2122170" cy="1209040"/>
            <wp:effectExtent l="0" t="0" r="0" b="0"/>
            <wp:wrapTopAndBottom/>
            <wp:docPr id="20563324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247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88D1C8A" wp14:editId="2B8BA918">
                <wp:simplePos x="0" y="0"/>
                <wp:positionH relativeFrom="margin">
                  <wp:align>center</wp:align>
                </wp:positionH>
                <wp:positionV relativeFrom="paragraph">
                  <wp:posOffset>1085727</wp:posOffset>
                </wp:positionV>
                <wp:extent cx="1334764" cy="268686"/>
                <wp:effectExtent l="0" t="19050" r="37465" b="36195"/>
                <wp:wrapNone/>
                <wp:docPr id="1351641727" name="Pfeil: nach recht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64" cy="2686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35981" id="Pfeil: nach rechts 31" o:spid="_x0000_s1026" type="#_x0000_t13" style="position:absolute;margin-left:0;margin-top:85.5pt;width:105.1pt;height:21.1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" adj="19426" fillcolor="black [3200]" strokecolor="black [480]" strokeweight="1.5pt">
                <w10:wrap anchorx="margin"/>
              </v:shape>
            </w:pict>
          </mc:Fallback>
        </mc:AlternateContent>
      </w:r>
      <w:bookmarkEnd w:id="3"/>
    </w:p>
    <w:p w14:paraId="67629746" w14:textId="795AA83D" w:rsidR="00757C76" w:rsidRDefault="00757C76" w:rsidP="00757C76">
      <w:pPr>
        <w:pStyle w:val="berschrift2"/>
        <w:rPr>
          <w:u w:val="single"/>
        </w:rPr>
      </w:pPr>
    </w:p>
    <w:p w14:paraId="086E5C14" w14:textId="77777777" w:rsidR="0007308D" w:rsidRDefault="0007308D" w:rsidP="00106B06">
      <w:pPr>
        <w:pStyle w:val="berschrift2"/>
        <w:ind w:left="720"/>
        <w:jc w:val="center"/>
        <w:rPr>
          <w:u w:val="single"/>
        </w:rPr>
      </w:pPr>
      <w:bookmarkStart w:id="4" w:name="_Toc212038686"/>
    </w:p>
    <w:p w14:paraId="097B9683" w14:textId="0CCF2184" w:rsidR="00106B06" w:rsidRDefault="00CD3583" w:rsidP="00106B06">
      <w:pPr>
        <w:pStyle w:val="berschrift2"/>
        <w:ind w:left="720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604C3D" wp14:editId="10305A42">
                <wp:simplePos x="0" y="0"/>
                <wp:positionH relativeFrom="margin">
                  <wp:align>right</wp:align>
                </wp:positionH>
                <wp:positionV relativeFrom="paragraph">
                  <wp:posOffset>782308</wp:posOffset>
                </wp:positionV>
                <wp:extent cx="2522184" cy="491556"/>
                <wp:effectExtent l="0" t="0" r="12065" b="22860"/>
                <wp:wrapNone/>
                <wp:docPr id="184405449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184" cy="491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1DC08" w14:textId="3C2A1D2A" w:rsidR="008427E8" w:rsidRDefault="008427E8" w:rsidP="008427E8">
                            <w:pPr>
                              <w:jc w:val="left"/>
                            </w:pPr>
                            <w:r>
                              <w:t>Ein README war schon vorhanden</w:t>
                            </w:r>
                            <w:r w:rsidR="00887CBE">
                              <w:t>, also habe ich es umgeändert.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04C3D" id="Textfeld 3" o:spid="_x0000_s1035" type="#_x0000_t202" style="position:absolute;left:0;text-align:left;margin-left:147.4pt;margin-top:61.6pt;width:198.6pt;height:38.7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" fillcolor="white [3201]" strokeweight=".5pt">
                <v:textbox>
                  <w:txbxContent>
                    <w:p w14:paraId="0591DC08" w14:textId="3C2A1D2A" w:rsidR="008427E8" w:rsidRDefault="008427E8" w:rsidP="008427E8">
                      <w:pPr>
                        <w:jc w:val="left"/>
                      </w:pPr>
                      <w:r>
                        <w:t>Ein README war schon vorhanden</w:t>
                      </w:r>
                      <w:r w:rsidR="00887CBE">
                        <w:t>, also habe ich es umgeändert.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27E8">
        <w:rPr>
          <w:noProof/>
        </w:rPr>
        <w:drawing>
          <wp:anchor distT="0" distB="0" distL="114300" distR="114300" simplePos="0" relativeHeight="251682816" behindDoc="0" locked="0" layoutInCell="1" allowOverlap="1" wp14:anchorId="09996C6A" wp14:editId="17305196">
            <wp:simplePos x="0" y="0"/>
            <wp:positionH relativeFrom="margin">
              <wp:posOffset>276893</wp:posOffset>
            </wp:positionH>
            <wp:positionV relativeFrom="paragraph">
              <wp:posOffset>432712</wp:posOffset>
            </wp:positionV>
            <wp:extent cx="2128520" cy="1253490"/>
            <wp:effectExtent l="0" t="0" r="5080" b="3810"/>
            <wp:wrapTopAndBottom/>
            <wp:docPr id="856666236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66236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B06" w:rsidRPr="00106B06">
        <w:rPr>
          <w:u w:val="single"/>
        </w:rPr>
        <w:t>Erstellung der README.md</w:t>
      </w:r>
      <w:bookmarkEnd w:id="4"/>
    </w:p>
    <w:p w14:paraId="68D1AB3B" w14:textId="20DEF358" w:rsidR="008427E8" w:rsidRPr="00106B06" w:rsidRDefault="008427E8" w:rsidP="008427E8"/>
    <w:p w14:paraId="6325A2E5" w14:textId="242A3BC1" w:rsidR="00CD3583" w:rsidRDefault="00CD3583" w:rsidP="00106B06">
      <w:pPr>
        <w:pStyle w:val="berschrift2"/>
        <w:ind w:left="720"/>
        <w:jc w:val="center"/>
        <w:rPr>
          <w:u w:val="single"/>
        </w:rPr>
      </w:pPr>
      <w:bookmarkStart w:id="5" w:name="_Toc212038687"/>
      <w:r w:rsidRPr="00CD3583">
        <w:rPr>
          <w:noProof/>
          <w:u w:val="single"/>
        </w:rPr>
        <w:lastRenderedPageBreak/>
        <w:drawing>
          <wp:anchor distT="0" distB="0" distL="114300" distR="114300" simplePos="0" relativeHeight="251716608" behindDoc="0" locked="0" layoutInCell="1" allowOverlap="1" wp14:anchorId="29D8C60B" wp14:editId="6E2832C3">
            <wp:simplePos x="0" y="0"/>
            <wp:positionH relativeFrom="column">
              <wp:posOffset>3832415</wp:posOffset>
            </wp:positionH>
            <wp:positionV relativeFrom="paragraph">
              <wp:posOffset>23796</wp:posOffset>
            </wp:positionV>
            <wp:extent cx="1619551" cy="1108800"/>
            <wp:effectExtent l="19050" t="19050" r="19050" b="15240"/>
            <wp:wrapSquare wrapText="bothSides"/>
            <wp:docPr id="1144278347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78347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551" cy="110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D3583">
        <w:rPr>
          <w:noProof/>
          <w:u w:val="single"/>
        </w:rPr>
        <w:drawing>
          <wp:anchor distT="0" distB="0" distL="114300" distR="114300" simplePos="0" relativeHeight="251715584" behindDoc="0" locked="0" layoutInCell="1" allowOverlap="1" wp14:anchorId="74CB6AB9" wp14:editId="1BED0010">
            <wp:simplePos x="0" y="0"/>
            <wp:positionH relativeFrom="column">
              <wp:posOffset>797560</wp:posOffset>
            </wp:positionH>
            <wp:positionV relativeFrom="paragraph">
              <wp:posOffset>22860</wp:posOffset>
            </wp:positionV>
            <wp:extent cx="1186180" cy="1108075"/>
            <wp:effectExtent l="19050" t="19050" r="13970" b="15875"/>
            <wp:wrapSquare wrapText="bothSides"/>
            <wp:docPr id="7419798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7983" name="Grafik 1" descr="Ein Bild, das Text, Screenshot, Schrift enthält.&#10;&#10;KI-generierte Inhalte können fehlerhaft sei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110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7F0E63A8" w14:textId="2BF6BB3C" w:rsidR="00CD3583" w:rsidRDefault="00CD3583" w:rsidP="00106B06">
      <w:pPr>
        <w:pStyle w:val="berschrift2"/>
        <w:ind w:left="720"/>
        <w:jc w:val="center"/>
        <w:rPr>
          <w:u w:val="single"/>
        </w:rPr>
      </w:pPr>
    </w:p>
    <w:bookmarkStart w:id="6" w:name="_Toc212038688"/>
    <w:p w14:paraId="5E478319" w14:textId="1BB98FF8" w:rsidR="00CD3583" w:rsidRDefault="00E12826" w:rsidP="00106B06">
      <w:pPr>
        <w:pStyle w:val="berschrift2"/>
        <w:ind w:left="720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D4D85D" wp14:editId="04FD81F9">
                <wp:simplePos x="0" y="0"/>
                <wp:positionH relativeFrom="column">
                  <wp:posOffset>4558156</wp:posOffset>
                </wp:positionH>
                <wp:positionV relativeFrom="paragraph">
                  <wp:posOffset>457143</wp:posOffset>
                </wp:positionV>
                <wp:extent cx="45719" cy="95341"/>
                <wp:effectExtent l="19050" t="19050" r="31115" b="19050"/>
                <wp:wrapNone/>
                <wp:docPr id="675423941" name="Pfeil: nach unt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19" cy="95341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E01BD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5" o:spid="_x0000_s1026" type="#_x0000_t67" style="position:absolute;margin-left:358.9pt;margin-top:36pt;width:3.6pt;height:7.5pt;rotation:18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" adj="16421" fillcolor="black [3200]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F3AD82" wp14:editId="6628A304">
                <wp:simplePos x="0" y="0"/>
                <wp:positionH relativeFrom="column">
                  <wp:posOffset>1346613</wp:posOffset>
                </wp:positionH>
                <wp:positionV relativeFrom="paragraph">
                  <wp:posOffset>425372</wp:posOffset>
                </wp:positionV>
                <wp:extent cx="45719" cy="95341"/>
                <wp:effectExtent l="19050" t="19050" r="31115" b="19050"/>
                <wp:wrapNone/>
                <wp:docPr id="1656438526" name="Pfeil: nach unt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19" cy="95341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9FF5D" id="Pfeil: nach unten 5" o:spid="_x0000_s1026" type="#_x0000_t67" style="position:absolute;margin-left:106.05pt;margin-top:33.5pt;width:3.6pt;height:7.5pt;rotation:18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" adj="16421" fillcolor="black [3200]" strokecolor="black [3213]" strokeweight="1.5pt"/>
            </w:pict>
          </mc:Fallback>
        </mc:AlternateContent>
      </w:r>
      <w:r w:rsidR="00CD3583" w:rsidRPr="00CD3583">
        <w:rPr>
          <w:noProof/>
        </w:rPr>
        <w:drawing>
          <wp:anchor distT="0" distB="0" distL="114300" distR="114300" simplePos="0" relativeHeight="251712512" behindDoc="0" locked="0" layoutInCell="1" allowOverlap="1" wp14:anchorId="59A009A4" wp14:editId="7CF69CDF">
            <wp:simplePos x="0" y="0"/>
            <wp:positionH relativeFrom="margin">
              <wp:align>right</wp:align>
            </wp:positionH>
            <wp:positionV relativeFrom="paragraph">
              <wp:posOffset>607608</wp:posOffset>
            </wp:positionV>
            <wp:extent cx="2266950" cy="649605"/>
            <wp:effectExtent l="0" t="0" r="0" b="0"/>
            <wp:wrapTopAndBottom/>
            <wp:docPr id="111151570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5706" name="Grafik 1" descr="Ein Bild, das Text, Screenshot, Schrift enthält.&#10;&#10;KI-generierte Inhalte können fehlerhaft sei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83" w:rsidRPr="00CD3583">
        <w:rPr>
          <w:noProof/>
        </w:rPr>
        <w:drawing>
          <wp:anchor distT="0" distB="0" distL="114300" distR="114300" simplePos="0" relativeHeight="251711488" behindDoc="0" locked="0" layoutInCell="1" allowOverlap="1" wp14:anchorId="465A7958" wp14:editId="5F3B31E9">
            <wp:simplePos x="0" y="0"/>
            <wp:positionH relativeFrom="margin">
              <wp:align>left</wp:align>
            </wp:positionH>
            <wp:positionV relativeFrom="paragraph">
              <wp:posOffset>558165</wp:posOffset>
            </wp:positionV>
            <wp:extent cx="2783840" cy="685800"/>
            <wp:effectExtent l="0" t="0" r="0" b="0"/>
            <wp:wrapSquare wrapText="bothSides"/>
            <wp:docPr id="17735567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677" name="Grafik 1" descr="Ein Bild, das Text, Screenshot, Schrift enthält.&#10;&#10;KI-generierte Inhalte können fehlerhaft sei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"/>
    </w:p>
    <w:bookmarkStart w:id="7" w:name="_Toc212038689"/>
    <w:p w14:paraId="77D4C92F" w14:textId="31B718CB" w:rsidR="00CD3583" w:rsidRDefault="00E12826" w:rsidP="00106B06">
      <w:pPr>
        <w:pStyle w:val="berschrift2"/>
        <w:ind w:left="720"/>
        <w:jc w:val="center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5FE454" wp14:editId="46BC9A0D">
                <wp:simplePos x="0" y="0"/>
                <wp:positionH relativeFrom="column">
                  <wp:posOffset>4142315</wp:posOffset>
                </wp:positionH>
                <wp:positionV relativeFrom="paragraph">
                  <wp:posOffset>1032229</wp:posOffset>
                </wp:positionV>
                <wp:extent cx="485368" cy="299022"/>
                <wp:effectExtent l="17145" t="1905" r="46355" b="27305"/>
                <wp:wrapNone/>
                <wp:docPr id="2046600474" name="Pfeil: nach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64050">
                          <a:off x="0" y="0"/>
                          <a:ext cx="485368" cy="2990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63557" id="Pfeil: nach rechts 4" o:spid="_x0000_s1026" type="#_x0000_t13" style="position:absolute;margin-left:326.15pt;margin-top:81.3pt;width:38.2pt;height:23.55pt;rotation:-4299107fd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" adj="14946" fillcolor="black [3200]" strokecolor="black [480]" strokeweight="1.5pt"/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C4F9DC" wp14:editId="43BCFE7D">
                <wp:simplePos x="0" y="0"/>
                <wp:positionH relativeFrom="column">
                  <wp:posOffset>1405534</wp:posOffset>
                </wp:positionH>
                <wp:positionV relativeFrom="paragraph">
                  <wp:posOffset>1036799</wp:posOffset>
                </wp:positionV>
                <wp:extent cx="485368" cy="299022"/>
                <wp:effectExtent l="17145" t="20955" r="8255" b="27305"/>
                <wp:wrapNone/>
                <wp:docPr id="658450076" name="Pfeil: nach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96867">
                          <a:off x="0" y="0"/>
                          <a:ext cx="485368" cy="2990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234DB" id="Pfeil: nach rechts 4" o:spid="_x0000_s1026" type="#_x0000_t13" style="position:absolute;margin-left:110.65pt;margin-top:81.65pt;width:38.2pt;height:23.55pt;rotation:-6993929fd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" adj="14946" fillcolor="black [3200]" strokecolor="black [480]" strokeweight="1.5pt"/>
            </w:pict>
          </mc:Fallback>
        </mc:AlternateContent>
      </w:r>
      <w:bookmarkEnd w:id="7"/>
    </w:p>
    <w:p w14:paraId="10B782B3" w14:textId="649E184B" w:rsidR="00CD3583" w:rsidRDefault="00CD3583" w:rsidP="00106B06">
      <w:pPr>
        <w:pStyle w:val="berschrift2"/>
        <w:ind w:left="720"/>
        <w:jc w:val="center"/>
        <w:rPr>
          <w:u w:val="single"/>
        </w:rPr>
      </w:pPr>
      <w:bookmarkStart w:id="8" w:name="_Toc212038690"/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52DFCB" wp14:editId="3B298854">
                <wp:simplePos x="0" y="0"/>
                <wp:positionH relativeFrom="margin">
                  <wp:align>center</wp:align>
                </wp:positionH>
                <wp:positionV relativeFrom="paragraph">
                  <wp:posOffset>237807</wp:posOffset>
                </wp:positionV>
                <wp:extent cx="4519145" cy="354131"/>
                <wp:effectExtent l="0" t="0" r="15240" b="27305"/>
                <wp:wrapNone/>
                <wp:docPr id="2160603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145" cy="354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4CE720" w14:textId="3BA68DF4" w:rsidR="00CD3583" w:rsidRDefault="00CD3583" w:rsidP="00CD3583">
                            <w:pPr>
                              <w:jc w:val="left"/>
                            </w:pPr>
                            <w:r>
                              <w:t>Ich habe jeden Abschnitt hinzugefügt, wie es im Moodle 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2DFCB" id="_x0000_s1036" type="#_x0000_t202" style="position:absolute;left:0;text-align:left;margin-left:0;margin-top:18.7pt;width:355.85pt;height:27.9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" fillcolor="white [3201]" strokeweight=".5pt">
                <v:textbox>
                  <w:txbxContent>
                    <w:p w14:paraId="5E4CE720" w14:textId="3BA68DF4" w:rsidR="00CD3583" w:rsidRDefault="00CD3583" w:rsidP="00CD3583">
                      <w:pPr>
                        <w:jc w:val="left"/>
                      </w:pPr>
                      <w:r>
                        <w:t>Ich habe jeden Abschnitt hinzugefügt, wie es im Moodle stand.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8"/>
    </w:p>
    <w:bookmarkStart w:id="9" w:name="_Toc212038691"/>
    <w:p w14:paraId="6E525356" w14:textId="46929723" w:rsidR="00CD3583" w:rsidRDefault="00E12826" w:rsidP="00106B06">
      <w:pPr>
        <w:pStyle w:val="berschrift2"/>
        <w:ind w:left="720"/>
        <w:jc w:val="center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B8254A" wp14:editId="06729165">
                <wp:simplePos x="0" y="0"/>
                <wp:positionH relativeFrom="column">
                  <wp:posOffset>3994360</wp:posOffset>
                </wp:positionH>
                <wp:positionV relativeFrom="paragraph">
                  <wp:posOffset>364084</wp:posOffset>
                </wp:positionV>
                <wp:extent cx="485368" cy="299022"/>
                <wp:effectExtent l="55245" t="20955" r="46355" b="0"/>
                <wp:wrapNone/>
                <wp:docPr id="57606311" name="Pfeil: nach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84446">
                          <a:off x="0" y="0"/>
                          <a:ext cx="485368" cy="2990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6A9A0" id="Pfeil: nach rechts 4" o:spid="_x0000_s1026" type="#_x0000_t13" style="position:absolute;margin-left:314.5pt;margin-top:28.65pt;width:38.2pt;height:23.55pt;rotation:3805944fd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" adj="14946" fillcolor="black [3200]" strokecolor="black [480]" strokeweight="1.5pt"/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79EA7D" wp14:editId="4A3531A0">
                <wp:simplePos x="0" y="0"/>
                <wp:positionH relativeFrom="column">
                  <wp:posOffset>1267950</wp:posOffset>
                </wp:positionH>
                <wp:positionV relativeFrom="paragraph">
                  <wp:posOffset>337201</wp:posOffset>
                </wp:positionV>
                <wp:extent cx="485368" cy="299022"/>
                <wp:effectExtent l="55245" t="20955" r="84455" b="0"/>
                <wp:wrapNone/>
                <wp:docPr id="680638053" name="Pfeil: nach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55720">
                          <a:off x="0" y="0"/>
                          <a:ext cx="485368" cy="2990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07636" id="Pfeil: nach rechts 4" o:spid="_x0000_s1026" type="#_x0000_t13" style="position:absolute;margin-left:99.85pt;margin-top:26.55pt;width:38.2pt;height:23.55pt;rotation:8252861fd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" adj="14946" fillcolor="black [3200]" strokecolor="black [480]" strokeweight="1.5pt"/>
            </w:pict>
          </mc:Fallback>
        </mc:AlternateContent>
      </w:r>
      <w:bookmarkEnd w:id="9"/>
    </w:p>
    <w:p w14:paraId="3A729358" w14:textId="60F7C72E" w:rsidR="00CD3583" w:rsidRDefault="00E12826" w:rsidP="00CD3583">
      <w:r w:rsidRPr="00CD3583">
        <w:rPr>
          <w:noProof/>
        </w:rPr>
        <w:drawing>
          <wp:anchor distT="0" distB="0" distL="114300" distR="114300" simplePos="0" relativeHeight="251714560" behindDoc="0" locked="0" layoutInCell="1" allowOverlap="1" wp14:anchorId="126B6FAA" wp14:editId="690908FB">
            <wp:simplePos x="0" y="0"/>
            <wp:positionH relativeFrom="margin">
              <wp:align>right</wp:align>
            </wp:positionH>
            <wp:positionV relativeFrom="paragraph">
              <wp:posOffset>446495</wp:posOffset>
            </wp:positionV>
            <wp:extent cx="2550160" cy="755015"/>
            <wp:effectExtent l="0" t="0" r="2540" b="6985"/>
            <wp:wrapTopAndBottom/>
            <wp:docPr id="20883673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734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583">
        <w:rPr>
          <w:noProof/>
        </w:rPr>
        <w:drawing>
          <wp:anchor distT="0" distB="0" distL="114300" distR="114300" simplePos="0" relativeHeight="251713536" behindDoc="0" locked="0" layoutInCell="1" allowOverlap="1" wp14:anchorId="5EF3EB85" wp14:editId="3599579E">
            <wp:simplePos x="0" y="0"/>
            <wp:positionH relativeFrom="margin">
              <wp:align>left</wp:align>
            </wp:positionH>
            <wp:positionV relativeFrom="paragraph">
              <wp:posOffset>411682</wp:posOffset>
            </wp:positionV>
            <wp:extent cx="2838450" cy="782320"/>
            <wp:effectExtent l="0" t="0" r="0" b="0"/>
            <wp:wrapTopAndBottom/>
            <wp:docPr id="86417938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79389" name="Grafik 1" descr="Ein Bild, das Text, Screenshot, Schrift enthält.&#10;&#10;KI-generierte Inhalte können fehlerhaft sei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09672" w14:textId="7A8AA49F" w:rsidR="00CD3583" w:rsidRPr="00CD3583" w:rsidRDefault="00E12826" w:rsidP="00CD358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3C1342A" wp14:editId="0BDDDC76">
                <wp:simplePos x="0" y="0"/>
                <wp:positionH relativeFrom="column">
                  <wp:posOffset>1329841</wp:posOffset>
                </wp:positionH>
                <wp:positionV relativeFrom="paragraph">
                  <wp:posOffset>917361</wp:posOffset>
                </wp:positionV>
                <wp:extent cx="45719" cy="95341"/>
                <wp:effectExtent l="19050" t="0" r="31115" b="38100"/>
                <wp:wrapNone/>
                <wp:docPr id="2084614384" name="Pfeil: nach unt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5341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42EA6" id="Pfeil: nach unten 5" o:spid="_x0000_s1026" type="#_x0000_t67" style="position:absolute;margin-left:104.7pt;margin-top:72.25pt;width:3.6pt;height:7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" adj="16421" fillcolor="black [3200]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FD1415" wp14:editId="69C537EC">
                <wp:simplePos x="0" y="0"/>
                <wp:positionH relativeFrom="column">
                  <wp:posOffset>4373624</wp:posOffset>
                </wp:positionH>
                <wp:positionV relativeFrom="paragraph">
                  <wp:posOffset>929640</wp:posOffset>
                </wp:positionV>
                <wp:extent cx="45719" cy="95341"/>
                <wp:effectExtent l="19050" t="0" r="31115" b="38100"/>
                <wp:wrapNone/>
                <wp:docPr id="227344949" name="Pfeil: nach unt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5341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E3E66" id="Pfeil: nach unten 5" o:spid="_x0000_s1026" type="#_x0000_t67" style="position:absolute;margin-left:344.4pt;margin-top:73.2pt;width:3.6pt;height:7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" adj="16421" fillcolor="black [3200]" strokecolor="black [3213]" strokeweight="1.5pt"/>
            </w:pict>
          </mc:Fallback>
        </mc:AlternateContent>
      </w:r>
      <w:r w:rsidRPr="00E12826">
        <w:rPr>
          <w:noProof/>
        </w:rPr>
        <w:drawing>
          <wp:anchor distT="0" distB="0" distL="114300" distR="114300" simplePos="0" relativeHeight="251718656" behindDoc="0" locked="0" layoutInCell="1" allowOverlap="1" wp14:anchorId="016CC288" wp14:editId="0C6FE761">
            <wp:simplePos x="0" y="0"/>
            <wp:positionH relativeFrom="column">
              <wp:posOffset>3770630</wp:posOffset>
            </wp:positionH>
            <wp:positionV relativeFrom="paragraph">
              <wp:posOffset>1081405</wp:posOffset>
            </wp:positionV>
            <wp:extent cx="1169670" cy="1108710"/>
            <wp:effectExtent l="19050" t="19050" r="11430" b="15240"/>
            <wp:wrapSquare wrapText="bothSides"/>
            <wp:docPr id="86559480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94802" name="Grafik 1" descr="Ein Bild, das Text, Screenshot, Schrift enthält.&#10;&#10;KI-generierte Inhalte können fehlerhaft sei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0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D3583">
        <w:rPr>
          <w:noProof/>
        </w:rPr>
        <w:drawing>
          <wp:anchor distT="0" distB="0" distL="114300" distR="114300" simplePos="0" relativeHeight="251717632" behindDoc="0" locked="0" layoutInCell="1" allowOverlap="1" wp14:anchorId="75ACDE4B" wp14:editId="67F8964A">
            <wp:simplePos x="0" y="0"/>
            <wp:positionH relativeFrom="column">
              <wp:posOffset>810561</wp:posOffset>
            </wp:positionH>
            <wp:positionV relativeFrom="paragraph">
              <wp:posOffset>1066622</wp:posOffset>
            </wp:positionV>
            <wp:extent cx="1159510" cy="1108710"/>
            <wp:effectExtent l="19050" t="19050" r="21590" b="15240"/>
            <wp:wrapSquare wrapText="bothSides"/>
            <wp:docPr id="796853657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3657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10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9E0B3" w14:textId="00534853" w:rsidR="00106B06" w:rsidRPr="00106B06" w:rsidRDefault="00106B06" w:rsidP="00106B06">
      <w:pPr>
        <w:pStyle w:val="berschrift2"/>
        <w:ind w:left="720"/>
        <w:jc w:val="center"/>
        <w:rPr>
          <w:u w:val="single"/>
        </w:rPr>
      </w:pPr>
      <w:bookmarkStart w:id="10" w:name="_Toc212038692"/>
      <w:r w:rsidRPr="00106B06">
        <w:rPr>
          <w:u w:val="single"/>
        </w:rPr>
        <w:lastRenderedPageBreak/>
        <w:t>Verwendung von Git (Commit, Push)</w:t>
      </w:r>
      <w:bookmarkEnd w:id="10"/>
    </w:p>
    <w:p w14:paraId="25991B44" w14:textId="401EC9EC" w:rsidR="00C6541E" w:rsidRDefault="00C6541E" w:rsidP="00106B06">
      <w:pPr>
        <w:pStyle w:val="berschrift2"/>
        <w:ind w:left="720"/>
        <w:jc w:val="center"/>
        <w:rPr>
          <w:u w:val="single"/>
        </w:rPr>
      </w:pPr>
      <w:bookmarkStart w:id="11" w:name="_Toc212038693"/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EE4496" wp14:editId="78353BAC">
                <wp:simplePos x="0" y="0"/>
                <wp:positionH relativeFrom="margin">
                  <wp:align>center</wp:align>
                </wp:positionH>
                <wp:positionV relativeFrom="paragraph">
                  <wp:posOffset>55480</wp:posOffset>
                </wp:positionV>
                <wp:extent cx="3332577" cy="533039"/>
                <wp:effectExtent l="0" t="0" r="20320" b="19685"/>
                <wp:wrapNone/>
                <wp:docPr id="139135087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577" cy="533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F465E" w14:textId="0E29223C" w:rsidR="00C6541E" w:rsidRDefault="00C6541E">
                            <w:r>
                              <w:t xml:space="preserve">Ich habe git so benutzt, das wenn ich mit der Änderung einer Datei fertig </w:t>
                            </w:r>
                            <w:r w:rsidR="00ED5AE3">
                              <w:t>war,</w:t>
                            </w:r>
                            <w:r>
                              <w:t xml:space="preserve"> commited habe.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E4496" id="Textfeld 6" o:spid="_x0000_s1037" type="#_x0000_t202" style="position:absolute;left:0;text-align:left;margin-left:0;margin-top:4.35pt;width:262.4pt;height:41.95pt;z-index:2517350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" fillcolor="white [3201]" strokeweight=".5pt">
                <v:textbox>
                  <w:txbxContent>
                    <w:p w14:paraId="0B9F465E" w14:textId="0E29223C" w:rsidR="00C6541E" w:rsidRDefault="00C6541E">
                      <w:r>
                        <w:t xml:space="preserve">Ich habe git so benutzt, das wenn ich mit der Änderung einer Datei fertig </w:t>
                      </w:r>
                      <w:r w:rsidR="00ED5AE3">
                        <w:t>war,</w:t>
                      </w:r>
                      <w:r>
                        <w:t xml:space="preserve"> commited habe.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1"/>
    </w:p>
    <w:p w14:paraId="0CEE6B8A" w14:textId="6BBD464C" w:rsidR="00C6541E" w:rsidRDefault="00C6541E" w:rsidP="00106B06">
      <w:pPr>
        <w:pStyle w:val="berschrift2"/>
        <w:ind w:left="720"/>
        <w:jc w:val="center"/>
        <w:rPr>
          <w:u w:val="single"/>
        </w:rPr>
      </w:pPr>
    </w:p>
    <w:p w14:paraId="6CCCE77A" w14:textId="76794B9F" w:rsidR="00C6541E" w:rsidRDefault="00C6541E" w:rsidP="00106B06">
      <w:pPr>
        <w:pStyle w:val="berschrift2"/>
        <w:ind w:left="720"/>
        <w:jc w:val="center"/>
        <w:rPr>
          <w:u w:val="single"/>
        </w:rPr>
      </w:pPr>
      <w:bookmarkStart w:id="12" w:name="_Toc212038694"/>
      <w:r w:rsidRPr="00C6541E">
        <w:rPr>
          <w:noProof/>
          <w:u w:val="single"/>
        </w:rPr>
        <w:drawing>
          <wp:anchor distT="0" distB="0" distL="114300" distR="114300" simplePos="0" relativeHeight="251734016" behindDoc="0" locked="0" layoutInCell="1" allowOverlap="1" wp14:anchorId="66C0DD39" wp14:editId="1A60EE86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3382010" cy="870585"/>
            <wp:effectExtent l="0" t="0" r="8890" b="5715"/>
            <wp:wrapSquare wrapText="bothSides"/>
            <wp:docPr id="144989992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99928" name="Grafik 1" descr="Ein Bild, das Text, Screenshot, Schrift enthält.&#10;&#10;KI-generierte Inhalte können fehlerhaft sein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0253FC7" wp14:editId="74336BB2">
                <wp:simplePos x="0" y="0"/>
                <wp:positionH relativeFrom="margin">
                  <wp:posOffset>3693873</wp:posOffset>
                </wp:positionH>
                <wp:positionV relativeFrom="paragraph">
                  <wp:posOffset>270261</wp:posOffset>
                </wp:positionV>
                <wp:extent cx="2045477" cy="936068"/>
                <wp:effectExtent l="0" t="0" r="12065" b="16510"/>
                <wp:wrapNone/>
                <wp:docPr id="544858800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477" cy="936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7EF5C" w14:textId="67071D06" w:rsidR="00C6541E" w:rsidRDefault="00C6541E" w:rsidP="00C6541E">
                            <w:pPr>
                              <w:jc w:val="left"/>
                            </w:pPr>
                            <w:r>
                              <w:t>Wie man hier sieht, habe ich das README fertig gemacht und es direkt commited und sogar gepushed.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53FC7" id="Textfeld 7" o:spid="_x0000_s1038" type="#_x0000_t202" style="position:absolute;left:0;text-align:left;margin-left:290.85pt;margin-top:21.3pt;width:161.05pt;height:73.7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" fillcolor="white [3201]" strokeweight=".5pt">
                <v:textbox>
                  <w:txbxContent>
                    <w:p w14:paraId="0EE7EF5C" w14:textId="67071D06" w:rsidR="00C6541E" w:rsidRDefault="00C6541E" w:rsidP="00C6541E">
                      <w:pPr>
                        <w:jc w:val="left"/>
                      </w:pPr>
                      <w:r>
                        <w:t>Wie man hier sieht, habe ich das README fertig gemacht und es direkt commited und sogar gepushed.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2"/>
    </w:p>
    <w:p w14:paraId="0F31892A" w14:textId="0FBE9F19" w:rsidR="00C6541E" w:rsidRDefault="00C6541E" w:rsidP="00106B06">
      <w:pPr>
        <w:pStyle w:val="berschrift2"/>
        <w:ind w:left="720"/>
        <w:jc w:val="center"/>
        <w:rPr>
          <w:u w:val="single"/>
        </w:rPr>
      </w:pPr>
    </w:p>
    <w:p w14:paraId="79BB95BE" w14:textId="77777777" w:rsidR="00C6541E" w:rsidRDefault="00C6541E" w:rsidP="00106B06">
      <w:pPr>
        <w:pStyle w:val="berschrift2"/>
        <w:ind w:left="720"/>
        <w:jc w:val="center"/>
        <w:rPr>
          <w:u w:val="single"/>
        </w:rPr>
      </w:pPr>
    </w:p>
    <w:p w14:paraId="5B490D21" w14:textId="77777777" w:rsidR="00C6541E" w:rsidRDefault="00C6541E" w:rsidP="00106B06">
      <w:pPr>
        <w:pStyle w:val="berschrift2"/>
        <w:ind w:left="720"/>
        <w:jc w:val="center"/>
        <w:rPr>
          <w:u w:val="single"/>
        </w:rPr>
      </w:pPr>
    </w:p>
    <w:p w14:paraId="5E3E2D4F" w14:textId="2C6C8C24" w:rsidR="00106B06" w:rsidRDefault="005232BD" w:rsidP="00106B06">
      <w:pPr>
        <w:pStyle w:val="berschrift2"/>
        <w:ind w:left="720"/>
        <w:jc w:val="center"/>
        <w:rPr>
          <w:u w:val="single"/>
        </w:rPr>
      </w:pPr>
      <w:bookmarkStart w:id="13" w:name="_Toc212038695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A7CC9B" wp14:editId="7BC4AA59">
                <wp:simplePos x="0" y="0"/>
                <wp:positionH relativeFrom="margin">
                  <wp:align>right</wp:align>
                </wp:positionH>
                <wp:positionV relativeFrom="paragraph">
                  <wp:posOffset>717204</wp:posOffset>
                </wp:positionV>
                <wp:extent cx="2639193" cy="528706"/>
                <wp:effectExtent l="0" t="0" r="27940" b="24130"/>
                <wp:wrapNone/>
                <wp:docPr id="3539305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193" cy="528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28639" w14:textId="0ACF2ED8" w:rsidR="005232BD" w:rsidRDefault="005232BD" w:rsidP="005232BD">
                            <w:pPr>
                              <w:jc w:val="left"/>
                            </w:pPr>
                            <w:r>
                              <w:t>Bei diesem Schritt habe ich</w:t>
                            </w:r>
                            <w:r w:rsidR="00F143E0">
                              <w:t xml:space="preserve"> bei</w:t>
                            </w:r>
                            <w:r>
                              <w:t xml:space="preserve"> meinem Ordner Docker hinzugefügt.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7CC9B" id="_x0000_s1039" type="#_x0000_t202" style="position:absolute;left:0;text-align:left;margin-left:156.6pt;margin-top:56.45pt;width:207.8pt;height:41.6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" fillcolor="white [3201]" strokeweight=".5pt">
                <v:textbox>
                  <w:txbxContent>
                    <w:p w14:paraId="52128639" w14:textId="0ACF2ED8" w:rsidR="005232BD" w:rsidRDefault="005232BD" w:rsidP="005232BD">
                      <w:pPr>
                        <w:jc w:val="left"/>
                      </w:pPr>
                      <w:r>
                        <w:t>Bei diesem Schritt habe ich</w:t>
                      </w:r>
                      <w:r w:rsidR="00F143E0">
                        <w:t xml:space="preserve"> bei</w:t>
                      </w:r>
                      <w:r>
                        <w:t xml:space="preserve"> meinem Ordner Docker hinzugefügt.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5180" w:rsidRPr="007D5180">
        <w:rPr>
          <w:noProof/>
        </w:rPr>
        <w:drawing>
          <wp:anchor distT="0" distB="0" distL="114300" distR="114300" simplePos="0" relativeHeight="251684864" behindDoc="0" locked="0" layoutInCell="1" allowOverlap="1" wp14:anchorId="092DEF8F" wp14:editId="1FFC1684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2686685" cy="1158875"/>
            <wp:effectExtent l="0" t="0" r="0" b="3175"/>
            <wp:wrapTopAndBottom/>
            <wp:docPr id="54383698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36980" name="Grafik 1" descr="Ein Bild, das Text, Screenshot, Schrift enthält.&#10;&#10;KI-generierte Inhalte können fehlerhaft sein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B06" w:rsidRPr="00106B06">
        <w:rPr>
          <w:u w:val="single"/>
        </w:rPr>
        <w:t>Erstellung und Nutzung von Docker-Containern</w:t>
      </w:r>
      <w:bookmarkEnd w:id="13"/>
    </w:p>
    <w:p w14:paraId="04B7ADC4" w14:textId="0D0FC39B" w:rsidR="007D5180" w:rsidRPr="00106B06" w:rsidRDefault="005C2C27" w:rsidP="007D518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6267BB" wp14:editId="190BA2D6">
                <wp:simplePos x="0" y="0"/>
                <wp:positionH relativeFrom="margin">
                  <wp:align>left</wp:align>
                </wp:positionH>
                <wp:positionV relativeFrom="paragraph">
                  <wp:posOffset>1785124</wp:posOffset>
                </wp:positionV>
                <wp:extent cx="2743200" cy="528706"/>
                <wp:effectExtent l="0" t="0" r="19050" b="24130"/>
                <wp:wrapNone/>
                <wp:docPr id="113269263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528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203E0" w14:textId="7E3F6123" w:rsidR="005C2C27" w:rsidRDefault="005C2C27" w:rsidP="005C2C27">
                            <w:pPr>
                              <w:jc w:val="left"/>
                            </w:pPr>
                            <w:r>
                              <w:t>Am Ende habe ich diese Einstellungen beim Docker vorgenommen.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67BB" id="_x0000_s1040" type="#_x0000_t202" style="position:absolute;left:0;text-align:left;margin-left:0;margin-top:140.55pt;width:3in;height:41.6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iJPQIAAIQ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" fillcolor="white [3201]" strokeweight=".5pt">
                <v:textbox>
                  <w:txbxContent>
                    <w:p w14:paraId="70C203E0" w14:textId="7E3F6123" w:rsidR="005C2C27" w:rsidRDefault="005C2C27" w:rsidP="005C2C27">
                      <w:pPr>
                        <w:jc w:val="left"/>
                      </w:pPr>
                      <w:r>
                        <w:t>Am Ende habe ich diese Einstellungen beim Docker vorgenommen.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573" w:rsidRPr="00D53573">
        <w:rPr>
          <w:noProof/>
        </w:rPr>
        <w:drawing>
          <wp:anchor distT="0" distB="0" distL="114300" distR="114300" simplePos="0" relativeHeight="251685888" behindDoc="0" locked="0" layoutInCell="1" allowOverlap="1" wp14:anchorId="1CF8DC5E" wp14:editId="5961B502">
            <wp:simplePos x="0" y="0"/>
            <wp:positionH relativeFrom="margin">
              <wp:align>right</wp:align>
            </wp:positionH>
            <wp:positionV relativeFrom="paragraph">
              <wp:posOffset>1429105</wp:posOffset>
            </wp:positionV>
            <wp:extent cx="2803525" cy="1156335"/>
            <wp:effectExtent l="0" t="0" r="0" b="5715"/>
            <wp:wrapTopAndBottom/>
            <wp:docPr id="150280375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03752" name="Grafik 1" descr="Ein Bild, das Text, Screenshot, Schrift enthält.&#10;&#10;KI-generierte Inhalte können fehlerhaft sei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50EBB" w14:textId="400336CA" w:rsidR="000631B4" w:rsidRDefault="000631B4" w:rsidP="00106B06">
      <w:pPr>
        <w:pStyle w:val="berschrift2"/>
        <w:jc w:val="center"/>
      </w:pPr>
      <w:bookmarkStart w:id="14" w:name="_Toc212038696"/>
      <w:r w:rsidRPr="00F17A74">
        <w:rPr>
          <w:noProof/>
        </w:rPr>
        <w:drawing>
          <wp:anchor distT="0" distB="0" distL="114300" distR="114300" simplePos="0" relativeHeight="251686912" behindDoc="0" locked="0" layoutInCell="1" allowOverlap="1" wp14:anchorId="0F2C804B" wp14:editId="489DE955">
            <wp:simplePos x="0" y="0"/>
            <wp:positionH relativeFrom="margin">
              <wp:align>left</wp:align>
            </wp:positionH>
            <wp:positionV relativeFrom="paragraph">
              <wp:posOffset>1329055</wp:posOffset>
            </wp:positionV>
            <wp:extent cx="2799080" cy="1055370"/>
            <wp:effectExtent l="0" t="0" r="1270" b="0"/>
            <wp:wrapSquare wrapText="bothSides"/>
            <wp:docPr id="154893758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7581" name="Grafik 1" descr="Ein Bild, das Text, Screenshot, Schrift enthält.&#10;&#10;KI-generierte Inhalte können fehlerhaft sein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</w:p>
    <w:p w14:paraId="17250C92" w14:textId="0EEE821D" w:rsidR="000631B4" w:rsidRDefault="00D26889">
      <w:pPr>
        <w:jc w:val="left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F17A74">
        <w:rPr>
          <w:noProof/>
        </w:rPr>
        <w:drawing>
          <wp:anchor distT="0" distB="0" distL="114300" distR="114300" simplePos="0" relativeHeight="251687936" behindDoc="0" locked="0" layoutInCell="1" allowOverlap="1" wp14:anchorId="7F972800" wp14:editId="2ADAAF36">
            <wp:simplePos x="0" y="0"/>
            <wp:positionH relativeFrom="margin">
              <wp:posOffset>3943511</wp:posOffset>
            </wp:positionH>
            <wp:positionV relativeFrom="paragraph">
              <wp:posOffset>1092884</wp:posOffset>
            </wp:positionV>
            <wp:extent cx="1817364" cy="1511329"/>
            <wp:effectExtent l="0" t="0" r="0" b="0"/>
            <wp:wrapTopAndBottom/>
            <wp:docPr id="1579454798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4798" name="Grafik 1" descr="Ein Bild, das Text, Screenshot, Software enthält.&#10;&#10;KI-generierte Inhalte können fehlerhaft sei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27" cy="1514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C2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35710D" wp14:editId="4930433E">
                <wp:simplePos x="0" y="0"/>
                <wp:positionH relativeFrom="margin">
                  <wp:align>left</wp:align>
                </wp:positionH>
                <wp:positionV relativeFrom="paragraph">
                  <wp:posOffset>1495049</wp:posOffset>
                </wp:positionV>
                <wp:extent cx="2743200" cy="528706"/>
                <wp:effectExtent l="0" t="0" r="19050" b="24130"/>
                <wp:wrapNone/>
                <wp:docPr id="10200439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528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073F2" w14:textId="0FF6A07D" w:rsidR="005C2C27" w:rsidRDefault="005C2C27" w:rsidP="005C2C27">
                            <w:pPr>
                              <w:jc w:val="left"/>
                            </w:pPr>
                            <w:r>
                              <w:t xml:space="preserve">Diesen Fehler konnte ich durch </w:t>
                            </w:r>
                            <w:r w:rsidR="00ED5AE3">
                              <w:t>das Ändern</w:t>
                            </w:r>
                            <w:r>
                              <w:t xml:space="preserve"> des Codes wieder </w:t>
                            </w:r>
                            <w:r w:rsidR="000224CE">
                              <w:t>beheben.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710D" id="_x0000_s1041" type="#_x0000_t202" style="position:absolute;margin-left:0;margin-top:117.7pt;width:3in;height:41.6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wdcPQIAAIQ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" fillcolor="white [3201]" strokeweight=".5pt">
                <v:textbox>
                  <w:txbxContent>
                    <w:p w14:paraId="50A073F2" w14:textId="0FF6A07D" w:rsidR="005C2C27" w:rsidRDefault="005C2C27" w:rsidP="005C2C27">
                      <w:pPr>
                        <w:jc w:val="left"/>
                      </w:pPr>
                      <w:r>
                        <w:t xml:space="preserve">Diesen Fehler konnte ich durch </w:t>
                      </w:r>
                      <w:r w:rsidR="00ED5AE3">
                        <w:t>das Ändern</w:t>
                      </w:r>
                      <w:r>
                        <w:t xml:space="preserve"> des Codes wieder </w:t>
                      </w:r>
                      <w:r w:rsidR="000224CE">
                        <w:t>beheben.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2C2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2FCA11" wp14:editId="07136599">
                <wp:simplePos x="0" y="0"/>
                <wp:positionH relativeFrom="margin">
                  <wp:align>right</wp:align>
                </wp:positionH>
                <wp:positionV relativeFrom="paragraph">
                  <wp:posOffset>216583</wp:posOffset>
                </wp:positionV>
                <wp:extent cx="2743200" cy="528706"/>
                <wp:effectExtent l="0" t="0" r="19050" b="24130"/>
                <wp:wrapNone/>
                <wp:docPr id="86266615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528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A8566" w14:textId="3BD4BE3D" w:rsidR="005C2C27" w:rsidRDefault="005C2C27" w:rsidP="005C2C27">
                            <w:pPr>
                              <w:jc w:val="left"/>
                            </w:pPr>
                            <w:r>
                              <w:t xml:space="preserve">Doch leider hat es </w:t>
                            </w:r>
                            <w:r w:rsidR="00D26889">
                              <w:t>wegen eines Fehlers</w:t>
                            </w:r>
                            <w:r>
                              <w:t xml:space="preserve"> nicht funktioniert.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FCA11" id="_x0000_s1042" type="#_x0000_t202" style="position:absolute;margin-left:164.8pt;margin-top:17.05pt;width:3in;height:41.6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" fillcolor="white [3201]" strokeweight=".5pt">
                <v:textbox>
                  <w:txbxContent>
                    <w:p w14:paraId="52DA8566" w14:textId="3BD4BE3D" w:rsidR="005C2C27" w:rsidRDefault="005C2C27" w:rsidP="005C2C27">
                      <w:pPr>
                        <w:jc w:val="left"/>
                      </w:pPr>
                      <w:r>
                        <w:t xml:space="preserve">Doch leider hat es </w:t>
                      </w:r>
                      <w:r w:rsidR="00D26889">
                        <w:t>wegen eines Fehlers</w:t>
                      </w:r>
                      <w:r>
                        <w:t xml:space="preserve"> nicht funktioniert.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1B4">
        <w:br w:type="page"/>
      </w:r>
    </w:p>
    <w:p w14:paraId="7944487D" w14:textId="38EBC57B" w:rsidR="00106B06" w:rsidRPr="00106B06" w:rsidRDefault="00ED5AE3" w:rsidP="00106B06">
      <w:pPr>
        <w:pStyle w:val="berschrift2"/>
        <w:jc w:val="center"/>
      </w:pPr>
      <w:bookmarkStart w:id="15" w:name="_Toc21203869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A792C3" wp14:editId="01E00790">
                <wp:simplePos x="0" y="0"/>
                <wp:positionH relativeFrom="margin">
                  <wp:posOffset>1661392</wp:posOffset>
                </wp:positionH>
                <wp:positionV relativeFrom="paragraph">
                  <wp:posOffset>4393508</wp:posOffset>
                </wp:positionV>
                <wp:extent cx="4083941" cy="771525"/>
                <wp:effectExtent l="0" t="0" r="12065" b="28575"/>
                <wp:wrapNone/>
                <wp:docPr id="4725199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941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1AA18" w14:textId="4EA81D82" w:rsidR="00094E42" w:rsidRDefault="00094E42" w:rsidP="00094E42">
                            <w:pPr>
                              <w:jc w:val="left"/>
                            </w:pPr>
                            <w:r>
                              <w:t>Durch das hinzufügen des Ordners «db» und dem darin liegendem «password.txt» konnte ich eine Datenbank hinzufügen.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792C3" id="_x0000_s1043" type="#_x0000_t202" style="position:absolute;left:0;text-align:left;margin-left:130.8pt;margin-top:345.95pt;width:321.55pt;height:60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" fillcolor="white [3201]" strokeweight=".5pt">
                <v:textbox>
                  <w:txbxContent>
                    <w:p w14:paraId="2091AA18" w14:textId="4EA81D82" w:rsidR="00094E42" w:rsidRDefault="00094E42" w:rsidP="00094E42">
                      <w:pPr>
                        <w:jc w:val="left"/>
                      </w:pPr>
                      <w:r>
                        <w:t>Durch das hinzufügen des Ordners «db» und dem darin liegendem «password.txt» konnte ich eine Datenbank hinzufügen.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E3C506" wp14:editId="3278C384">
                <wp:simplePos x="0" y="0"/>
                <wp:positionH relativeFrom="margin">
                  <wp:align>left</wp:align>
                </wp:positionH>
                <wp:positionV relativeFrom="paragraph">
                  <wp:posOffset>6453731</wp:posOffset>
                </wp:positionV>
                <wp:extent cx="2447210" cy="496842"/>
                <wp:effectExtent l="0" t="0" r="10795" b="17780"/>
                <wp:wrapNone/>
                <wp:docPr id="13707963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210" cy="496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C6C0" w14:textId="6222406E" w:rsidR="00227406" w:rsidRDefault="00700B50" w:rsidP="00227406">
                            <w:pPr>
                              <w:jc w:val="left"/>
                            </w:pPr>
                            <w:r>
                              <w:t>Dort sieht man das es funktioniert 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3C506" id="_x0000_s1044" type="#_x0000_t202" style="position:absolute;left:0;text-align:left;margin-left:0;margin-top:508.15pt;width:192.7pt;height:39.1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" fillcolor="white [3201]" strokeweight=".5pt">
                <v:textbox>
                  <w:txbxContent>
                    <w:p w14:paraId="1105C6C0" w14:textId="6222406E" w:rsidR="00227406" w:rsidRDefault="00700B50" w:rsidP="00227406">
                      <w:pPr>
                        <w:jc w:val="left"/>
                      </w:pPr>
                      <w:r>
                        <w:t>Dort sieht man das es funktioniert hat.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27406">
        <w:rPr>
          <w:noProof/>
        </w:rPr>
        <w:drawing>
          <wp:anchor distT="0" distB="0" distL="114300" distR="114300" simplePos="0" relativeHeight="251706368" behindDoc="0" locked="0" layoutInCell="1" allowOverlap="1" wp14:anchorId="6EC4C578" wp14:editId="5C36941E">
            <wp:simplePos x="0" y="0"/>
            <wp:positionH relativeFrom="margin">
              <wp:align>right</wp:align>
            </wp:positionH>
            <wp:positionV relativeFrom="paragraph">
              <wp:posOffset>6299315</wp:posOffset>
            </wp:positionV>
            <wp:extent cx="3119755" cy="812800"/>
            <wp:effectExtent l="0" t="0" r="4445" b="6350"/>
            <wp:wrapTopAndBottom/>
            <wp:docPr id="135358072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0723" name="Grafik 1" descr="Ein Bild, das Text, Screenshot, Schrift enthält.&#10;&#10;KI-generierte Inhalte können fehlerhaft sei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0E36">
        <w:rPr>
          <w:noProof/>
        </w:rPr>
        <w:drawing>
          <wp:anchor distT="0" distB="0" distL="114300" distR="114300" simplePos="0" relativeHeight="251703296" behindDoc="0" locked="0" layoutInCell="1" allowOverlap="1" wp14:anchorId="5C6B91A6" wp14:editId="1CE421C2">
            <wp:simplePos x="0" y="0"/>
            <wp:positionH relativeFrom="margin">
              <wp:align>left</wp:align>
            </wp:positionH>
            <wp:positionV relativeFrom="paragraph">
              <wp:posOffset>3582764</wp:posOffset>
            </wp:positionV>
            <wp:extent cx="1290955" cy="2432050"/>
            <wp:effectExtent l="0" t="0" r="4445" b="6350"/>
            <wp:wrapTopAndBottom/>
            <wp:docPr id="194385330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5330" name="Grafik 1" descr="Ein Bild, das Text, Screenshot, Software enthält.&#10;&#10;KI-generierte Inhalte können fehlerhaft sei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41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2C9D3B" wp14:editId="7B3AD095">
                <wp:simplePos x="0" y="0"/>
                <wp:positionH relativeFrom="margin">
                  <wp:align>left</wp:align>
                </wp:positionH>
                <wp:positionV relativeFrom="paragraph">
                  <wp:posOffset>2171231</wp:posOffset>
                </wp:positionV>
                <wp:extent cx="2464461" cy="528706"/>
                <wp:effectExtent l="0" t="0" r="12065" b="24130"/>
                <wp:wrapNone/>
                <wp:docPr id="64350434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461" cy="528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078AE" w14:textId="478042B8" w:rsidR="00D93255" w:rsidRDefault="00D93255" w:rsidP="00D93255">
                            <w:pPr>
                              <w:jc w:val="left"/>
                            </w:pPr>
                            <w:r>
                              <w:t>Hier habe ich jetzt noch das configuration file geändert.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9D3B" id="_x0000_s1045" type="#_x0000_t202" style="position:absolute;left:0;text-align:left;margin-left:0;margin-top:170.95pt;width:194.05pt;height:41.6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l2PQIAAIQ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" fillcolor="white [3201]" strokeweight=".5pt">
                <v:textbox>
                  <w:txbxContent>
                    <w:p w14:paraId="511078AE" w14:textId="478042B8" w:rsidR="00D93255" w:rsidRDefault="00D93255" w:rsidP="00D93255">
                      <w:pPr>
                        <w:jc w:val="left"/>
                      </w:pPr>
                      <w:r>
                        <w:t>Hier habe ich jetzt noch das configuration file geändert.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41E" w:rsidRPr="00D40537">
        <w:rPr>
          <w:noProof/>
        </w:rPr>
        <w:drawing>
          <wp:anchor distT="0" distB="0" distL="114300" distR="114300" simplePos="0" relativeHeight="251689984" behindDoc="0" locked="0" layoutInCell="1" allowOverlap="1" wp14:anchorId="201C10A0" wp14:editId="4E0BF258">
            <wp:simplePos x="0" y="0"/>
            <wp:positionH relativeFrom="margin">
              <wp:align>right</wp:align>
            </wp:positionH>
            <wp:positionV relativeFrom="paragraph">
              <wp:posOffset>1374805</wp:posOffset>
            </wp:positionV>
            <wp:extent cx="3060065" cy="2188210"/>
            <wp:effectExtent l="0" t="0" r="6985" b="2540"/>
            <wp:wrapTopAndBottom/>
            <wp:docPr id="990246672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6672" name="Grafik 1" descr="Ein Bild, das Text, Screenshot, Software enthält.&#10;&#10;KI-generierte Inhalte können fehlerhaft sei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41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55D9E0" wp14:editId="4464B0C9">
                <wp:simplePos x="0" y="0"/>
                <wp:positionH relativeFrom="margin">
                  <wp:align>right</wp:align>
                </wp:positionH>
                <wp:positionV relativeFrom="paragraph">
                  <wp:posOffset>384963</wp:posOffset>
                </wp:positionV>
                <wp:extent cx="2743200" cy="528706"/>
                <wp:effectExtent l="0" t="0" r="19050" b="24130"/>
                <wp:wrapNone/>
                <wp:docPr id="105684069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528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5E7A2" w14:textId="3188398A" w:rsidR="002E4DF9" w:rsidRDefault="002E4DF9" w:rsidP="002E4DF9">
                            <w:pPr>
                              <w:jc w:val="left"/>
                            </w:pPr>
                            <w:r>
                              <w:t>Dort sieht man das es funktioniert und zum Port 3000 verbindet.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D9E0" id="_x0000_s1046" type="#_x0000_t202" style="position:absolute;left:0;text-align:left;margin-left:164.8pt;margin-top:30.3pt;width:3in;height:41.6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" fillcolor="white [3201]" strokeweight=".5pt">
                <v:textbox>
                  <w:txbxContent>
                    <w:p w14:paraId="3F25E7A2" w14:textId="3188398A" w:rsidR="002E4DF9" w:rsidRDefault="002E4DF9" w:rsidP="002E4DF9">
                      <w:pPr>
                        <w:jc w:val="left"/>
                      </w:pPr>
                      <w:r>
                        <w:t>Dort sieht man das es funktioniert und zum Port 3000 verbindet.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41E" w:rsidRPr="00F17A74">
        <w:rPr>
          <w:noProof/>
        </w:rPr>
        <w:drawing>
          <wp:anchor distT="0" distB="0" distL="114300" distR="114300" simplePos="0" relativeHeight="251688960" behindDoc="0" locked="0" layoutInCell="1" allowOverlap="1" wp14:anchorId="20F8BD91" wp14:editId="13E38740">
            <wp:simplePos x="0" y="0"/>
            <wp:positionH relativeFrom="margin">
              <wp:align>left</wp:align>
            </wp:positionH>
            <wp:positionV relativeFrom="paragraph">
              <wp:posOffset>541</wp:posOffset>
            </wp:positionV>
            <wp:extent cx="2331085" cy="1318260"/>
            <wp:effectExtent l="0" t="0" r="0" b="0"/>
            <wp:wrapTopAndBottom/>
            <wp:docPr id="82930700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07002" name="Grafik 1" descr="Ein Bild, das Text, Screenshot, Schrift enthält.&#10;&#10;KI-generierte Inhalte können fehlerhaft sein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5"/>
    </w:p>
    <w:sectPr w:rsidR="00106B06" w:rsidRPr="00106B06" w:rsidSect="004200D4">
      <w:headerReference w:type="default" r:id="rId35"/>
      <w:footerReference w:type="default" r:id="rId3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90ED0" w14:textId="77777777" w:rsidR="003F7CE4" w:rsidRDefault="003F7CE4" w:rsidP="004200D4">
      <w:pPr>
        <w:spacing w:after="0" w:line="240" w:lineRule="auto"/>
      </w:pPr>
      <w:r>
        <w:separator/>
      </w:r>
    </w:p>
  </w:endnote>
  <w:endnote w:type="continuationSeparator" w:id="0">
    <w:p w14:paraId="6CD21E84" w14:textId="77777777" w:rsidR="003F7CE4" w:rsidRDefault="003F7CE4" w:rsidP="00420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5"/>
      <w:gridCol w:w="4517"/>
    </w:tblGrid>
    <w:tr w:rsidR="004200D4" w14:paraId="27AD0795" w14:textId="77777777">
      <w:trPr>
        <w:trHeight w:hRule="exact" w:val="115"/>
        <w:jc w:val="center"/>
      </w:trPr>
      <w:tc>
        <w:tcPr>
          <w:tcW w:w="4686" w:type="dxa"/>
          <w:shd w:val="clear" w:color="auto" w:fill="156082" w:themeFill="accent1"/>
          <w:tcMar>
            <w:top w:w="0" w:type="dxa"/>
            <w:bottom w:w="0" w:type="dxa"/>
          </w:tcMar>
        </w:tcPr>
        <w:p w14:paraId="15362495" w14:textId="77777777" w:rsidR="004200D4" w:rsidRDefault="004200D4">
          <w:pPr>
            <w:pStyle w:val="Kopfzeile"/>
            <w:rPr>
              <w:caps/>
              <w:sz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592626D8" w14:textId="77777777" w:rsidR="004200D4" w:rsidRDefault="004200D4">
          <w:pPr>
            <w:pStyle w:val="Kopfzeile"/>
            <w:jc w:val="right"/>
            <w:rPr>
              <w:caps/>
              <w:sz w:val="18"/>
            </w:rPr>
          </w:pPr>
        </w:p>
      </w:tc>
    </w:tr>
    <w:tr w:rsidR="004200D4" w14:paraId="68AA669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vAlign w:val="center"/>
            </w:tcPr>
            <w:p w14:paraId="3408B42C" w14:textId="77777777" w:rsidR="004200D4" w:rsidRDefault="004200D4">
              <w:pPr>
                <w:pStyle w:val="Fuzeil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Oskar Wiederhold</w:t>
              </w:r>
            </w:p>
          </w:tc>
        </w:sdtContent>
      </w:sdt>
      <w:tc>
        <w:tcPr>
          <w:tcW w:w="4674" w:type="dxa"/>
          <w:vAlign w:val="center"/>
        </w:tcPr>
        <w:p w14:paraId="4CF4DC0B" w14:textId="77777777" w:rsidR="004200D4" w:rsidRDefault="004200D4">
          <w:pPr>
            <w:pStyle w:val="Fuzeil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Seite 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de-DE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C2E8B77" w14:textId="77777777" w:rsidR="004200D4" w:rsidRDefault="004200D4" w:rsidP="004200D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82B114" w14:textId="77777777" w:rsidR="003F7CE4" w:rsidRDefault="003F7CE4" w:rsidP="004200D4">
      <w:pPr>
        <w:spacing w:after="0" w:line="240" w:lineRule="auto"/>
      </w:pPr>
      <w:r>
        <w:separator/>
      </w:r>
    </w:p>
  </w:footnote>
  <w:footnote w:type="continuationSeparator" w:id="0">
    <w:p w14:paraId="6B0BFF48" w14:textId="77777777" w:rsidR="003F7CE4" w:rsidRDefault="003F7CE4" w:rsidP="00420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E2DF2" w14:textId="77777777" w:rsidR="004200D4" w:rsidRDefault="004200D4">
    <w:pPr>
      <w:pStyle w:val="Kopfzeil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AA16E73" wp14:editId="2E17109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hteck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el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72AFB0D" w14:textId="2E948A7B" w:rsidR="004200D4" w:rsidRDefault="00106B06">
                              <w:pPr>
                                <w:pStyle w:val="Kopfzeil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Tagesauftrag git, Docker, Markdown.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AA16E73" id="Rechteck 182" o:spid="_x0000_s1047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" o:allowoverlap="f" fillcolor="#156082 [3204]" stroked="f" strokeweight="1.5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el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72AFB0D" w14:textId="2E948A7B" w:rsidR="004200D4" w:rsidRDefault="00106B06">
                        <w:pPr>
                          <w:pStyle w:val="Kopfzeil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Tagesauftrag git, Docker, Markdown.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2305AD"/>
    <w:multiLevelType w:val="multilevel"/>
    <w:tmpl w:val="7766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D602E4"/>
    <w:multiLevelType w:val="multilevel"/>
    <w:tmpl w:val="1CA09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8505096">
    <w:abstractNumId w:val="0"/>
  </w:num>
  <w:num w:numId="2" w16cid:durableId="348530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B06"/>
    <w:rsid w:val="000044B9"/>
    <w:rsid w:val="000224CE"/>
    <w:rsid w:val="000631B4"/>
    <w:rsid w:val="0007308D"/>
    <w:rsid w:val="00094E42"/>
    <w:rsid w:val="000C3D43"/>
    <w:rsid w:val="00106B06"/>
    <w:rsid w:val="00160E36"/>
    <w:rsid w:val="00227406"/>
    <w:rsid w:val="00266E07"/>
    <w:rsid w:val="00271ECC"/>
    <w:rsid w:val="002E4DF9"/>
    <w:rsid w:val="00306AA1"/>
    <w:rsid w:val="00364ABE"/>
    <w:rsid w:val="003F7CE4"/>
    <w:rsid w:val="004200D4"/>
    <w:rsid w:val="004E6529"/>
    <w:rsid w:val="005232BD"/>
    <w:rsid w:val="005C2C27"/>
    <w:rsid w:val="005D7EE8"/>
    <w:rsid w:val="00624B9D"/>
    <w:rsid w:val="006D49E0"/>
    <w:rsid w:val="00700B50"/>
    <w:rsid w:val="00757C76"/>
    <w:rsid w:val="007D35AE"/>
    <w:rsid w:val="007D5180"/>
    <w:rsid w:val="007F2CDF"/>
    <w:rsid w:val="008427E8"/>
    <w:rsid w:val="008540FB"/>
    <w:rsid w:val="00861683"/>
    <w:rsid w:val="00887CBE"/>
    <w:rsid w:val="009017F0"/>
    <w:rsid w:val="0094055C"/>
    <w:rsid w:val="00A30C3E"/>
    <w:rsid w:val="00A3631F"/>
    <w:rsid w:val="00C6541E"/>
    <w:rsid w:val="00CD3583"/>
    <w:rsid w:val="00D26889"/>
    <w:rsid w:val="00D40537"/>
    <w:rsid w:val="00D53573"/>
    <w:rsid w:val="00D93255"/>
    <w:rsid w:val="00E10A76"/>
    <w:rsid w:val="00E12826"/>
    <w:rsid w:val="00E47175"/>
    <w:rsid w:val="00E62341"/>
    <w:rsid w:val="00E864B1"/>
    <w:rsid w:val="00ED5AE3"/>
    <w:rsid w:val="00F143E0"/>
    <w:rsid w:val="00F17A74"/>
    <w:rsid w:val="00FA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C6C536F"/>
  <w15:chartTrackingRefBased/>
  <w15:docId w15:val="{728B5C7B-4ECB-408A-92E9-D764D61E4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61683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4E6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61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65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E6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6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6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6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6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6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E6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6168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65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E652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652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652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652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652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652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E6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E6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E6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E6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E6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E652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E652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E652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E6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E652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E6529"/>
    <w:rPr>
      <w:b/>
      <w:bCs/>
      <w:smallCaps/>
      <w:color w:val="0F4761" w:themeColor="accent1" w:themeShade="BF"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E6529"/>
    <w:pPr>
      <w:spacing w:before="240" w:after="0" w:line="259" w:lineRule="auto"/>
      <w:outlineLvl w:val="9"/>
    </w:pPr>
    <w:rPr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52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529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4E6529"/>
    <w:rPr>
      <w:color w:val="467886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8540F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4200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0D4"/>
  </w:style>
  <w:style w:type="paragraph" w:styleId="Fuzeile">
    <w:name w:val="footer"/>
    <w:basedOn w:val="Standard"/>
    <w:link w:val="FuzeileZchn"/>
    <w:uiPriority w:val="99"/>
    <w:unhideWhenUsed/>
    <w:rsid w:val="004200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\OneDrive\Dokumente\ZLI\Word\Dokumentation-Vorlag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57E585-C23F-4EAB-8427-ED7BD3FF6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Dokumentation-Vorlage</Template>
  <TotalTime>0</TotalTime>
  <Pages>7</Pages>
  <Words>212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Tagesauftrag git, Docker, Markdown.</vt:lpstr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Tagesauftrag git, Docker, Markdown.</dc:title>
  <dc:subject/>
  <dc:creator>Oskar Wiederhold</dc:creator>
  <cp:keywords/>
  <dc:description/>
  <cp:lastModifiedBy>Oskar Wiederhold</cp:lastModifiedBy>
  <cp:revision>17</cp:revision>
  <dcterms:created xsi:type="dcterms:W3CDTF">2025-10-22T06:10:00Z</dcterms:created>
  <dcterms:modified xsi:type="dcterms:W3CDTF">2025-10-22T13:20:00Z</dcterms:modified>
</cp:coreProperties>
</file>